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33034" w14:textId="77777777" w:rsidR="00D43329" w:rsidRDefault="00D43329" w:rsidP="00EA0BBF">
      <w:pPr>
        <w:pStyle w:val="Title"/>
        <w:rPr>
          <w:sz w:val="72"/>
          <w:szCs w:val="72"/>
        </w:rPr>
      </w:pPr>
    </w:p>
    <w:p w14:paraId="6FBF1D30" w14:textId="76B61E3E" w:rsidR="00595A29" w:rsidRPr="00D43329" w:rsidRDefault="00CC480A" w:rsidP="00EA0BBF">
      <w:pPr>
        <w:pStyle w:val="Title"/>
        <w:rPr>
          <w:sz w:val="96"/>
          <w:szCs w:val="96"/>
        </w:rPr>
      </w:pPr>
      <w:r w:rsidRPr="00D43329">
        <w:rPr>
          <w:sz w:val="96"/>
          <w:szCs w:val="96"/>
        </w:rPr>
        <w:t xml:space="preserve">Assignment-2 </w:t>
      </w:r>
      <w:r w:rsidR="00EA0BBF" w:rsidRPr="00D43329">
        <w:rPr>
          <w:sz w:val="96"/>
          <w:szCs w:val="96"/>
        </w:rPr>
        <w:t xml:space="preserve"> </w:t>
      </w:r>
    </w:p>
    <w:p w14:paraId="11CFC01D" w14:textId="77777777" w:rsidR="00EA0BBF" w:rsidRDefault="00EA0BBF" w:rsidP="00EA0BBF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1" layoutInCell="1" allowOverlap="1" wp14:anchorId="58CB731A" wp14:editId="0F1BE4E0">
                <wp:simplePos x="0" y="0"/>
                <wp:positionH relativeFrom="column">
                  <wp:posOffset>-1151255</wp:posOffset>
                </wp:positionH>
                <wp:positionV relativeFrom="page">
                  <wp:posOffset>2004060</wp:posOffset>
                </wp:positionV>
                <wp:extent cx="7506970" cy="7625715"/>
                <wp:effectExtent l="0" t="0" r="0" b="0"/>
                <wp:wrapNone/>
                <wp:docPr id="2" name="Group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6970" cy="7625715"/>
                          <a:chOff x="0" y="0"/>
                          <a:chExt cx="7502948" cy="762762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15240" y="0"/>
                            <a:ext cx="7487708" cy="762762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Straight Connector 4"/>
                        <wps:cNvCnPr/>
                        <wps:spPr>
                          <a:xfrm>
                            <a:off x="0" y="2644140"/>
                            <a:ext cx="669861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4398F" id="Group 2" o:spid="_x0000_s1026" alt="&quot;&quot;" style="position:absolute;margin-left:-90.65pt;margin-top:157.8pt;width:591.1pt;height:600.45pt;z-index:-251653120;mso-position-vertical-relative:page;mso-width-relative:margin;mso-height-relative:margin" coordsize="75029,76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">
                <v:rect id="Rectangle 1" o:spid="_x0000_s1027" style="position:absolute;left:152;width:74877;height:76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" fillcolor="#f0efcd [661]" stroked="f" strokeweight="2pt"/>
                <v:line id="Straight Connector 4" o:spid="_x0000_s1028" style="position:absolute;visibility:visible;mso-wrap-style:square" from="0,26441" to="66986,2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" strokecolor="#a5a5a5 [2414]"/>
                <w10:wrap anchory="page"/>
                <w10:anchorlock/>
              </v:group>
            </w:pict>
          </mc:Fallback>
        </mc:AlternateContent>
      </w:r>
    </w:p>
    <w:tbl>
      <w:tblPr>
        <w:tblStyle w:val="TableGridLigh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20" w:firstRow="1" w:lastRow="0" w:firstColumn="0" w:lastColumn="0" w:noHBand="1" w:noVBand="1"/>
        <w:tblDescription w:val="First table has company name and second table has memo information"/>
      </w:tblPr>
      <w:tblGrid>
        <w:gridCol w:w="8640"/>
      </w:tblGrid>
      <w:tr w:rsidR="00595A29" w14:paraId="15295DA9" w14:textId="77777777" w:rsidTr="00500513">
        <w:trPr>
          <w:trHeight w:val="1134"/>
        </w:trPr>
        <w:tc>
          <w:tcPr>
            <w:tcW w:w="8640" w:type="dxa"/>
          </w:tcPr>
          <w:p w14:paraId="6A09CDCF" w14:textId="3F28BC66" w:rsidR="00595A29" w:rsidRPr="00D43329" w:rsidRDefault="00CC480A" w:rsidP="00500513">
            <w:pPr>
              <w:pStyle w:val="Header"/>
              <w:rPr>
                <w:sz w:val="32"/>
                <w:szCs w:val="32"/>
              </w:rPr>
            </w:pPr>
            <w:r w:rsidRPr="00D43329">
              <w:rPr>
                <w:sz w:val="32"/>
                <w:szCs w:val="32"/>
              </w:rPr>
              <w:t>Cloud SERVER PROJECT</w:t>
            </w:r>
            <w:r w:rsidR="0028614D">
              <w:rPr>
                <w:sz w:val="32"/>
                <w:szCs w:val="32"/>
              </w:rPr>
              <w:t>- ict 171</w:t>
            </w:r>
          </w:p>
        </w:tc>
      </w:tr>
    </w:tbl>
    <w:tbl>
      <w:tblPr>
        <w:tblStyle w:val="TableGrid"/>
        <w:tblW w:w="4948" w:type="pct"/>
        <w:tblInd w:w="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First table has company name and second table has memo information"/>
      </w:tblPr>
      <w:tblGrid>
        <w:gridCol w:w="5787"/>
        <w:gridCol w:w="2763"/>
      </w:tblGrid>
      <w:tr w:rsidR="002715D2" w14:paraId="0C5D4302" w14:textId="77777777" w:rsidTr="00D43329">
        <w:trPr>
          <w:trHeight w:val="32"/>
        </w:trPr>
        <w:tc>
          <w:tcPr>
            <w:tcW w:w="2233" w:type="dxa"/>
          </w:tcPr>
          <w:p w14:paraId="6EFADF9A" w14:textId="33D51CA7" w:rsidR="00595A29" w:rsidRPr="00EA0BBF" w:rsidRDefault="00D43329" w:rsidP="00EA0BBF">
            <w:pPr>
              <w:pStyle w:val="Heading1"/>
            </w:pPr>
            <w:r>
              <w:t>Name:</w:t>
            </w:r>
            <w:r w:rsidR="00EA0BBF" w:rsidRPr="00EA0BBF">
              <w:t xml:space="preserve"> </w:t>
            </w:r>
          </w:p>
        </w:tc>
        <w:tc>
          <w:tcPr>
            <w:tcW w:w="6317" w:type="dxa"/>
          </w:tcPr>
          <w:p w14:paraId="29611487" w14:textId="2C6233DE" w:rsidR="00595A29" w:rsidRPr="00EA0BBF" w:rsidRDefault="00000000" w:rsidP="00EA0BBF">
            <w:sdt>
              <w:sdtPr>
                <w:id w:val="422996814"/>
                <w:placeholder>
                  <w:docPart w:val="1925DF139A9C45A9848FB9070B937ECC"/>
                </w:placeholder>
                <w15:appearance w15:val="hidden"/>
              </w:sdtPr>
              <w:sdtContent>
                <w:r w:rsidR="00D43329">
                  <w:t>Laibah Erum</w:t>
                </w:r>
              </w:sdtContent>
            </w:sdt>
            <w:r w:rsidR="00EA0BBF" w:rsidRPr="00EA0BBF">
              <w:t xml:space="preserve"> </w:t>
            </w:r>
          </w:p>
        </w:tc>
      </w:tr>
      <w:tr w:rsidR="00D43329" w14:paraId="1E7B1A79" w14:textId="77777777" w:rsidTr="00D43329">
        <w:trPr>
          <w:trHeight w:val="32"/>
        </w:trPr>
        <w:tc>
          <w:tcPr>
            <w:tcW w:w="2233" w:type="dxa"/>
          </w:tcPr>
          <w:p w14:paraId="24DA7A71" w14:textId="5E8F8994" w:rsidR="00D43329" w:rsidRDefault="00D43329" w:rsidP="00EA0BBF">
            <w:pPr>
              <w:pStyle w:val="Heading1"/>
            </w:pPr>
            <w:r>
              <w:t>Student ID:</w:t>
            </w:r>
          </w:p>
        </w:tc>
        <w:tc>
          <w:tcPr>
            <w:tcW w:w="6317" w:type="dxa"/>
          </w:tcPr>
          <w:p w14:paraId="6C980169" w14:textId="126F4D12" w:rsidR="00D43329" w:rsidRDefault="00D43329" w:rsidP="00EA0BBF">
            <w:r>
              <w:t>35569772</w:t>
            </w:r>
          </w:p>
        </w:tc>
      </w:tr>
      <w:tr w:rsidR="00D43329" w14:paraId="3AEF76AA" w14:textId="77777777" w:rsidTr="00D43329">
        <w:trPr>
          <w:trHeight w:val="32"/>
        </w:trPr>
        <w:tc>
          <w:tcPr>
            <w:tcW w:w="2233" w:type="dxa"/>
          </w:tcPr>
          <w:p w14:paraId="325F6F73" w14:textId="44E69194" w:rsidR="00D43329" w:rsidRDefault="00D43329" w:rsidP="00EA0BBF">
            <w:pPr>
              <w:pStyle w:val="Heading1"/>
            </w:pPr>
            <w:r>
              <w:t>Public IP Adress:</w:t>
            </w:r>
          </w:p>
        </w:tc>
        <w:tc>
          <w:tcPr>
            <w:tcW w:w="6317" w:type="dxa"/>
          </w:tcPr>
          <w:p w14:paraId="12434D0C" w14:textId="7D0AF332" w:rsidR="00D43329" w:rsidRDefault="00D43329" w:rsidP="00EA0BBF">
            <w:r w:rsidRPr="00D43329">
              <w:t>13.53.130.168</w:t>
            </w:r>
          </w:p>
        </w:tc>
      </w:tr>
      <w:tr w:rsidR="00D43329" w14:paraId="30EB479D" w14:textId="77777777" w:rsidTr="00D43329">
        <w:trPr>
          <w:trHeight w:val="32"/>
        </w:trPr>
        <w:tc>
          <w:tcPr>
            <w:tcW w:w="2233" w:type="dxa"/>
          </w:tcPr>
          <w:p w14:paraId="2D168D05" w14:textId="01767E6C" w:rsidR="00D43329" w:rsidRDefault="00D43329" w:rsidP="00EA0BBF">
            <w:pPr>
              <w:pStyle w:val="Heading1"/>
            </w:pPr>
            <w:r>
              <w:t>DNS Link:</w:t>
            </w:r>
          </w:p>
        </w:tc>
        <w:tc>
          <w:tcPr>
            <w:tcW w:w="6317" w:type="dxa"/>
          </w:tcPr>
          <w:p w14:paraId="552CC0BF" w14:textId="7BFD16C3" w:rsidR="00D43329" w:rsidRDefault="00D43329" w:rsidP="00EA0BBF">
            <w:r w:rsidRPr="00D43329">
              <w:t>https://laibah.net/</w:t>
            </w:r>
          </w:p>
        </w:tc>
      </w:tr>
      <w:tr w:rsidR="002715D2" w14:paraId="08F00330" w14:textId="77777777" w:rsidTr="00D43329">
        <w:trPr>
          <w:trHeight w:val="288"/>
        </w:trPr>
        <w:tc>
          <w:tcPr>
            <w:tcW w:w="2233" w:type="dxa"/>
            <w:tcMar>
              <w:top w:w="144" w:type="dxa"/>
            </w:tcMar>
          </w:tcPr>
          <w:p w14:paraId="41583BAE" w14:textId="77777777" w:rsidR="00D43329" w:rsidRDefault="00D43329" w:rsidP="00EA0BBF">
            <w:pPr>
              <w:pStyle w:val="Header"/>
            </w:pPr>
          </w:p>
          <w:p w14:paraId="341408F8" w14:textId="77777777" w:rsidR="00D43329" w:rsidRDefault="00D43329" w:rsidP="00EA0BBF">
            <w:pPr>
              <w:pStyle w:val="Header"/>
            </w:pPr>
          </w:p>
          <w:p w14:paraId="0AFAA955" w14:textId="77777777" w:rsidR="00D43329" w:rsidRDefault="00D43329" w:rsidP="00EA0BBF">
            <w:pPr>
              <w:pStyle w:val="Header"/>
            </w:pPr>
          </w:p>
          <w:p w14:paraId="7EFED08E" w14:textId="77777777" w:rsidR="00D43329" w:rsidRDefault="00D43329" w:rsidP="00EA0BBF">
            <w:pPr>
              <w:pStyle w:val="Header"/>
            </w:pPr>
          </w:p>
          <w:p w14:paraId="11040691" w14:textId="77777777" w:rsidR="00D43329" w:rsidRDefault="00D43329" w:rsidP="00EA0BBF">
            <w:pPr>
              <w:pStyle w:val="Header"/>
            </w:pPr>
          </w:p>
          <w:p w14:paraId="62512C66" w14:textId="77777777" w:rsidR="00D43329" w:rsidRDefault="00D43329" w:rsidP="00EA0BBF">
            <w:pPr>
              <w:pStyle w:val="Header"/>
            </w:pPr>
          </w:p>
          <w:p w14:paraId="15829F2B" w14:textId="77777777" w:rsidR="00D43329" w:rsidRDefault="00D43329" w:rsidP="00EA0BBF">
            <w:pPr>
              <w:pStyle w:val="Header"/>
            </w:pPr>
          </w:p>
          <w:p w14:paraId="3C103D48" w14:textId="77777777" w:rsidR="00D43329" w:rsidRDefault="00D43329" w:rsidP="00EA0BBF">
            <w:pPr>
              <w:pStyle w:val="Header"/>
            </w:pPr>
          </w:p>
          <w:p w14:paraId="1C5154FE" w14:textId="77777777" w:rsidR="00D43329" w:rsidRDefault="00D43329" w:rsidP="00EA0BBF">
            <w:pPr>
              <w:pStyle w:val="Header"/>
            </w:pPr>
          </w:p>
          <w:p w14:paraId="7D480A6C" w14:textId="77777777" w:rsidR="00D43329" w:rsidRDefault="00D43329" w:rsidP="00EA0BBF">
            <w:pPr>
              <w:pStyle w:val="Header"/>
            </w:pPr>
          </w:p>
          <w:p w14:paraId="4B9EAC93" w14:textId="77777777" w:rsidR="00CD66E8" w:rsidRDefault="00CD66E8" w:rsidP="00EA0BBF">
            <w:pPr>
              <w:pStyle w:val="Header"/>
            </w:pPr>
            <w:r>
              <w:t>video link:</w:t>
            </w:r>
            <w:r w:rsidR="00EA0BBF">
              <w:t xml:space="preserve"> </w:t>
            </w:r>
          </w:p>
          <w:p w14:paraId="7E2314E6" w14:textId="77777777" w:rsidR="00CD66E8" w:rsidRDefault="00CD66E8" w:rsidP="00EA0BBF">
            <w:pPr>
              <w:pStyle w:val="Header"/>
            </w:pPr>
          </w:p>
          <w:p w14:paraId="5F3BF76F" w14:textId="77777777" w:rsidR="00CD66E8" w:rsidRDefault="00CD66E8" w:rsidP="00EA0BBF">
            <w:pPr>
              <w:pStyle w:val="Header"/>
            </w:pPr>
          </w:p>
          <w:p w14:paraId="1E1151D9" w14:textId="22E5A6C7" w:rsidR="00595A29" w:rsidRDefault="00CD66E8" w:rsidP="00EA0BBF">
            <w:pPr>
              <w:pStyle w:val="Header"/>
            </w:pPr>
            <w:r>
              <w:object w:dxaOrig="5506" w:dyaOrig="810" w14:anchorId="1C87A23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9.35pt;height:40.75pt" o:ole="">
                  <v:imagedata r:id="rId11" o:title=""/>
                </v:shape>
                <o:OLEObject Type="Embed" ProgID="Package" ShapeID="_x0000_i1025" DrawAspect="Content" ObjectID="_1805710025" r:id="rId12"/>
              </w:object>
            </w:r>
          </w:p>
        </w:tc>
        <w:tc>
          <w:tcPr>
            <w:tcW w:w="6317" w:type="dxa"/>
            <w:tcMar>
              <w:top w:w="144" w:type="dxa"/>
            </w:tcMar>
          </w:tcPr>
          <w:p w14:paraId="197DC4B5" w14:textId="4E6C9A06" w:rsidR="00595A29" w:rsidRDefault="00595A29" w:rsidP="00EA0BBF"/>
        </w:tc>
      </w:tr>
    </w:tbl>
    <w:p w14:paraId="7AB6FB16" w14:textId="77777777" w:rsidR="00595A29" w:rsidRDefault="00595A29" w:rsidP="00AF0A32"/>
    <w:p w14:paraId="3D77483B" w14:textId="77777777" w:rsidR="00CC480A" w:rsidRDefault="00CC480A" w:rsidP="00AF0A32"/>
    <w:p w14:paraId="553D5D1D" w14:textId="6C2216DC" w:rsidR="00CC480A" w:rsidRDefault="00CC480A" w:rsidP="00AF0A32"/>
    <w:p w14:paraId="72D3E7BC" w14:textId="77777777" w:rsidR="00CC480A" w:rsidRDefault="00CC480A">
      <w:r>
        <w:br w:type="page"/>
      </w:r>
    </w:p>
    <w:p w14:paraId="1CAE7743" w14:textId="77777777" w:rsidR="00CC480A" w:rsidRDefault="00CC480A" w:rsidP="00AF0A32"/>
    <w:p w14:paraId="0809E0F1" w14:textId="77777777" w:rsidR="00CC480A" w:rsidRDefault="00CC480A" w:rsidP="00AF0A32"/>
    <w:p w14:paraId="74585211" w14:textId="77777777" w:rsidR="00CC480A" w:rsidRDefault="00CC480A" w:rsidP="00AF0A32"/>
    <w:p w14:paraId="7899EDEF" w14:textId="77777777" w:rsidR="00CC480A" w:rsidRDefault="00CC480A" w:rsidP="00AF0A32"/>
    <w:p w14:paraId="60313C7B" w14:textId="438B4CE4" w:rsidR="00CC480A" w:rsidRDefault="00CC480A" w:rsidP="00AF0A32">
      <w:pPr>
        <w:rPr>
          <w:sz w:val="36"/>
          <w:szCs w:val="36"/>
        </w:rPr>
      </w:pPr>
      <w:r>
        <w:rPr>
          <w:sz w:val="36"/>
          <w:szCs w:val="36"/>
        </w:rPr>
        <w:t xml:space="preserve">Table of contents </w:t>
      </w:r>
    </w:p>
    <w:p w14:paraId="47845AE2" w14:textId="56FFA530" w:rsidR="00CC480A" w:rsidRPr="000E789E" w:rsidRDefault="00B3508B" w:rsidP="00B350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A. SETTING UP WEB SERVER </w:t>
      </w:r>
      <w:r w:rsidR="00CC480A">
        <w:rPr>
          <w:rFonts w:ascii="Times New Roman" w:hAnsi="Times New Roman" w:cs="Times New Roman"/>
          <w:sz w:val="28"/>
          <w:szCs w:val="28"/>
        </w:rPr>
        <w:t>………………………………………..</w:t>
      </w:r>
      <w:r w:rsidR="005D1FAF">
        <w:rPr>
          <w:rFonts w:ascii="Times New Roman" w:hAnsi="Times New Roman" w:cs="Times New Roman"/>
          <w:sz w:val="28"/>
          <w:szCs w:val="28"/>
        </w:rPr>
        <w:t>3</w:t>
      </w:r>
    </w:p>
    <w:p w14:paraId="3B9F58C8" w14:textId="42CAB32B" w:rsidR="00CC480A" w:rsidRPr="000E789E" w:rsidRDefault="00CC480A" w:rsidP="00CC480A">
      <w:pPr>
        <w:ind w:left="720" w:hanging="720"/>
        <w:rPr>
          <w:rFonts w:ascii="Times New Roman" w:hAnsi="Times New Roman" w:cs="Times New Roman"/>
          <w:sz w:val="28"/>
          <w:szCs w:val="28"/>
        </w:rPr>
      </w:pPr>
      <w:r w:rsidRPr="000E789E">
        <w:rPr>
          <w:rFonts w:ascii="Times New Roman" w:hAnsi="Times New Roman" w:cs="Times New Roman"/>
          <w:sz w:val="28"/>
          <w:szCs w:val="28"/>
        </w:rPr>
        <w:tab/>
        <w:t>-CREATING AWS EC2 INSTANCE</w:t>
      </w:r>
      <w:r w:rsidR="005D1FAF">
        <w:rPr>
          <w:rFonts w:ascii="Times New Roman" w:hAnsi="Times New Roman" w:cs="Times New Roman"/>
          <w:sz w:val="28"/>
          <w:szCs w:val="28"/>
        </w:rPr>
        <w:t xml:space="preserve">                                              3</w:t>
      </w:r>
    </w:p>
    <w:p w14:paraId="6B1DD1D6" w14:textId="19B15305" w:rsidR="00CC480A" w:rsidRPr="000E789E" w:rsidRDefault="00CC480A" w:rsidP="00CC480A">
      <w:pPr>
        <w:ind w:left="720" w:hanging="720"/>
        <w:rPr>
          <w:rFonts w:ascii="Times New Roman" w:hAnsi="Times New Roman" w:cs="Times New Roman"/>
          <w:sz w:val="28"/>
          <w:szCs w:val="28"/>
        </w:rPr>
      </w:pPr>
      <w:r w:rsidRPr="000E789E">
        <w:rPr>
          <w:rFonts w:ascii="Times New Roman" w:hAnsi="Times New Roman" w:cs="Times New Roman"/>
          <w:sz w:val="28"/>
          <w:szCs w:val="28"/>
        </w:rPr>
        <w:tab/>
        <w:t>-ACCESSING EC2 INSTANCE VIA SSH</w:t>
      </w:r>
      <w:r w:rsidR="005D1FAF">
        <w:rPr>
          <w:rFonts w:ascii="Times New Roman" w:hAnsi="Times New Roman" w:cs="Times New Roman"/>
          <w:sz w:val="28"/>
          <w:szCs w:val="28"/>
        </w:rPr>
        <w:t xml:space="preserve">                                      5</w:t>
      </w:r>
    </w:p>
    <w:p w14:paraId="5739E00E" w14:textId="5AD0DCBE" w:rsidR="00B3508B" w:rsidRDefault="00CC480A" w:rsidP="00CC480A">
      <w:pPr>
        <w:ind w:left="720" w:hanging="720"/>
        <w:rPr>
          <w:rFonts w:ascii="Times New Roman" w:hAnsi="Times New Roman" w:cs="Times New Roman"/>
          <w:sz w:val="28"/>
          <w:szCs w:val="28"/>
        </w:rPr>
      </w:pPr>
      <w:r w:rsidRPr="000E789E">
        <w:rPr>
          <w:rFonts w:ascii="Times New Roman" w:hAnsi="Times New Roman" w:cs="Times New Roman"/>
          <w:sz w:val="28"/>
          <w:szCs w:val="28"/>
        </w:rPr>
        <w:tab/>
        <w:t xml:space="preserve">-INSTALLING </w:t>
      </w:r>
      <w:r w:rsidR="00B3508B">
        <w:rPr>
          <w:rFonts w:ascii="Times New Roman" w:hAnsi="Times New Roman" w:cs="Times New Roman"/>
          <w:sz w:val="28"/>
          <w:szCs w:val="28"/>
        </w:rPr>
        <w:t>LAMP STACK</w:t>
      </w:r>
      <w:r w:rsidRPr="000E789E">
        <w:rPr>
          <w:rFonts w:ascii="Times New Roman" w:hAnsi="Times New Roman" w:cs="Times New Roman"/>
          <w:sz w:val="28"/>
          <w:szCs w:val="28"/>
        </w:rPr>
        <w:t xml:space="preserve"> </w:t>
      </w:r>
      <w:r w:rsidR="005D1FA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6</w:t>
      </w:r>
    </w:p>
    <w:p w14:paraId="356DD6E0" w14:textId="2435277B" w:rsidR="00CC480A" w:rsidRPr="000E789E" w:rsidRDefault="00CC480A" w:rsidP="00CC480A">
      <w:pPr>
        <w:ind w:left="720" w:hanging="720"/>
        <w:rPr>
          <w:rFonts w:ascii="Times New Roman" w:hAnsi="Times New Roman" w:cs="Times New Roman"/>
          <w:sz w:val="28"/>
          <w:szCs w:val="28"/>
        </w:rPr>
      </w:pPr>
      <w:r w:rsidRPr="000E789E">
        <w:rPr>
          <w:rFonts w:ascii="Times New Roman" w:hAnsi="Times New Roman" w:cs="Times New Roman"/>
          <w:sz w:val="28"/>
          <w:szCs w:val="28"/>
        </w:rPr>
        <w:tab/>
        <w:t xml:space="preserve">-ACQUIRING DNS NAME </w:t>
      </w:r>
      <w:r w:rsidR="005D1FA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8</w:t>
      </w:r>
    </w:p>
    <w:p w14:paraId="5765575A" w14:textId="02E08861" w:rsidR="00EF636C" w:rsidRDefault="00B3508B" w:rsidP="00EF636C">
      <w:pPr>
        <w:tabs>
          <w:tab w:val="left" w:pos="5180"/>
        </w:tabs>
        <w:ind w:left="720"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B. </w:t>
      </w:r>
      <w:r w:rsidR="00CC480A">
        <w:rPr>
          <w:rFonts w:ascii="Times New Roman" w:hAnsi="Times New Roman" w:cs="Times New Roman"/>
          <w:sz w:val="28"/>
          <w:szCs w:val="28"/>
        </w:rPr>
        <w:t>WORDPRESS INSTALLATIO</w:t>
      </w:r>
      <w:r>
        <w:rPr>
          <w:rFonts w:ascii="Times New Roman" w:hAnsi="Times New Roman" w:cs="Times New Roman"/>
          <w:sz w:val="28"/>
          <w:szCs w:val="28"/>
        </w:rPr>
        <w:t>N</w:t>
      </w:r>
      <w:r w:rsidR="00CC480A">
        <w:rPr>
          <w:rFonts w:ascii="Times New Roman" w:hAnsi="Times New Roman" w:cs="Times New Roman"/>
          <w:sz w:val="28"/>
          <w:szCs w:val="28"/>
        </w:rPr>
        <w:t>………………………………</w:t>
      </w:r>
      <w:r w:rsidR="005D1FAF">
        <w:rPr>
          <w:rFonts w:ascii="Times New Roman" w:hAnsi="Times New Roman" w:cs="Times New Roman"/>
          <w:sz w:val="28"/>
          <w:szCs w:val="28"/>
        </w:rPr>
        <w:t>…….10</w:t>
      </w:r>
    </w:p>
    <w:p w14:paraId="294EC40E" w14:textId="399FA61F" w:rsidR="00B3508B" w:rsidRPr="000E789E" w:rsidRDefault="00EF636C" w:rsidP="00B3508B">
      <w:pPr>
        <w:tabs>
          <w:tab w:val="left" w:pos="5180"/>
        </w:tabs>
        <w:ind w:left="720"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C. </w:t>
      </w:r>
      <w:r w:rsidR="00B3508B" w:rsidRPr="000E789E">
        <w:rPr>
          <w:rFonts w:ascii="Times New Roman" w:hAnsi="Times New Roman" w:cs="Times New Roman"/>
          <w:sz w:val="28"/>
          <w:szCs w:val="28"/>
        </w:rPr>
        <w:t>SSL/TSL FUCNTI</w:t>
      </w:r>
      <w:r w:rsidR="00B3508B">
        <w:rPr>
          <w:rFonts w:ascii="Times New Roman" w:hAnsi="Times New Roman" w:cs="Times New Roman"/>
          <w:sz w:val="28"/>
          <w:szCs w:val="28"/>
        </w:rPr>
        <w:t>ONALITY……………………………….</w:t>
      </w:r>
      <w:r w:rsidR="00B3508B" w:rsidRPr="000E789E">
        <w:rPr>
          <w:rFonts w:ascii="Times New Roman" w:hAnsi="Times New Roman" w:cs="Times New Roman"/>
          <w:sz w:val="28"/>
          <w:szCs w:val="28"/>
        </w:rPr>
        <w:tab/>
      </w:r>
      <w:r w:rsidR="005D1FAF">
        <w:rPr>
          <w:rFonts w:ascii="Times New Roman" w:hAnsi="Times New Roman" w:cs="Times New Roman"/>
          <w:sz w:val="28"/>
          <w:szCs w:val="28"/>
        </w:rPr>
        <w:t>……….14</w:t>
      </w:r>
    </w:p>
    <w:p w14:paraId="4DC42533" w14:textId="31D4E4F5" w:rsidR="00B3508B" w:rsidRDefault="00B3508B" w:rsidP="00B3508B">
      <w:pPr>
        <w:tabs>
          <w:tab w:val="left" w:pos="5180"/>
        </w:tabs>
        <w:ind w:left="720" w:hanging="720"/>
        <w:rPr>
          <w:rFonts w:ascii="Times New Roman" w:hAnsi="Times New Roman" w:cs="Times New Roman"/>
          <w:sz w:val="28"/>
          <w:szCs w:val="28"/>
        </w:rPr>
      </w:pPr>
      <w:r w:rsidRPr="000E789E">
        <w:rPr>
          <w:rFonts w:ascii="Times New Roman" w:hAnsi="Times New Roman" w:cs="Times New Roman"/>
          <w:sz w:val="28"/>
          <w:szCs w:val="28"/>
        </w:rPr>
        <w:tab/>
        <w:t>-ACQUIRING CERTIFICATE FROM CERTBO</w:t>
      </w:r>
      <w:r w:rsidR="005D1FAF">
        <w:rPr>
          <w:rFonts w:ascii="Times New Roman" w:hAnsi="Times New Roman" w:cs="Times New Roman"/>
          <w:sz w:val="28"/>
          <w:szCs w:val="28"/>
        </w:rPr>
        <w:t>T                        14</w:t>
      </w:r>
    </w:p>
    <w:p w14:paraId="0BB491EC" w14:textId="77777777" w:rsidR="00B3508B" w:rsidRPr="000E789E" w:rsidRDefault="00B3508B" w:rsidP="00CC480A">
      <w:pPr>
        <w:tabs>
          <w:tab w:val="left" w:pos="5180"/>
        </w:tabs>
        <w:ind w:left="720" w:hanging="720"/>
        <w:rPr>
          <w:rFonts w:ascii="Times New Roman" w:hAnsi="Times New Roman" w:cs="Times New Roman"/>
          <w:sz w:val="28"/>
          <w:szCs w:val="28"/>
        </w:rPr>
      </w:pPr>
    </w:p>
    <w:p w14:paraId="5F7BDDFC" w14:textId="1B0CF2F2" w:rsidR="00CC480A" w:rsidRPr="000E789E" w:rsidRDefault="00EF636C" w:rsidP="00CC480A">
      <w:pPr>
        <w:ind w:left="720"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D. </w:t>
      </w:r>
      <w:r w:rsidR="00CC480A" w:rsidRPr="000E789E">
        <w:rPr>
          <w:rFonts w:ascii="Times New Roman" w:hAnsi="Times New Roman" w:cs="Times New Roman"/>
          <w:sz w:val="28"/>
          <w:szCs w:val="28"/>
        </w:rPr>
        <w:t>SCRIPTING</w:t>
      </w:r>
      <w:r w:rsidR="00CC480A">
        <w:rPr>
          <w:rFonts w:ascii="Times New Roman" w:hAnsi="Times New Roman" w:cs="Times New Roman"/>
          <w:sz w:val="28"/>
          <w:szCs w:val="28"/>
        </w:rPr>
        <w:tab/>
        <w:t>…………………………………………...…………</w:t>
      </w:r>
      <w:r w:rsidR="005D1FAF">
        <w:rPr>
          <w:rFonts w:ascii="Times New Roman" w:hAnsi="Times New Roman" w:cs="Times New Roman"/>
          <w:sz w:val="28"/>
          <w:szCs w:val="28"/>
        </w:rPr>
        <w:t>..16</w:t>
      </w:r>
    </w:p>
    <w:p w14:paraId="2E0004A9" w14:textId="4ACFAFC7" w:rsidR="00CC480A" w:rsidRPr="000E789E" w:rsidRDefault="00CC480A" w:rsidP="00CC480A">
      <w:pPr>
        <w:rPr>
          <w:rFonts w:ascii="Times New Roman" w:hAnsi="Times New Roman" w:cs="Times New Roman"/>
          <w:sz w:val="28"/>
          <w:szCs w:val="28"/>
        </w:rPr>
      </w:pPr>
      <w:r w:rsidRPr="000E789E">
        <w:rPr>
          <w:rFonts w:ascii="Times New Roman" w:hAnsi="Times New Roman" w:cs="Times New Roman"/>
          <w:sz w:val="28"/>
          <w:szCs w:val="28"/>
        </w:rPr>
        <w:tab/>
        <w:t>- SCRIPT CODE</w:t>
      </w:r>
      <w:r w:rsidR="005D1FA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16</w:t>
      </w:r>
    </w:p>
    <w:p w14:paraId="51BF8163" w14:textId="23FE3200" w:rsidR="00CC480A" w:rsidRPr="000E789E" w:rsidRDefault="00CC480A" w:rsidP="00CC480A">
      <w:pPr>
        <w:rPr>
          <w:rFonts w:ascii="Times New Roman" w:hAnsi="Times New Roman" w:cs="Times New Roman"/>
          <w:sz w:val="28"/>
          <w:szCs w:val="28"/>
        </w:rPr>
      </w:pPr>
      <w:r w:rsidRPr="000E789E">
        <w:rPr>
          <w:rFonts w:ascii="Times New Roman" w:hAnsi="Times New Roman" w:cs="Times New Roman"/>
          <w:sz w:val="28"/>
          <w:szCs w:val="28"/>
        </w:rPr>
        <w:tab/>
        <w:t>- SCRIPT EXECUTION:</w:t>
      </w:r>
      <w:r w:rsidR="005D1FA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18</w:t>
      </w:r>
    </w:p>
    <w:p w14:paraId="3AD3A36F" w14:textId="58889DC9" w:rsidR="00CC480A" w:rsidRDefault="00CC480A" w:rsidP="00CC480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E789E">
        <w:rPr>
          <w:rFonts w:ascii="Times New Roman" w:hAnsi="Times New Roman" w:cs="Times New Roman"/>
          <w:sz w:val="28"/>
          <w:szCs w:val="28"/>
        </w:rPr>
        <w:t>- SCRIPT OUTPUT GENERATION</w:t>
      </w:r>
      <w:r w:rsidR="005D1FAF">
        <w:rPr>
          <w:rFonts w:ascii="Times New Roman" w:hAnsi="Times New Roman" w:cs="Times New Roman"/>
          <w:sz w:val="28"/>
          <w:szCs w:val="28"/>
        </w:rPr>
        <w:t xml:space="preserve">                                              19</w:t>
      </w:r>
    </w:p>
    <w:p w14:paraId="134C8153" w14:textId="77777777" w:rsidR="005D1FAF" w:rsidRDefault="005D1FAF" w:rsidP="00CC480A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15F1FCD" w14:textId="351FFC9D" w:rsidR="005D1FAF" w:rsidRPr="000E789E" w:rsidRDefault="005D1FAF" w:rsidP="005D1F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E. REFERENCES</w:t>
      </w:r>
    </w:p>
    <w:p w14:paraId="6431A573" w14:textId="77777777" w:rsidR="00CC480A" w:rsidRPr="000E789E" w:rsidRDefault="00CC480A" w:rsidP="00CC480A">
      <w:pPr>
        <w:ind w:left="720" w:hanging="720"/>
        <w:rPr>
          <w:rFonts w:ascii="Times New Roman" w:hAnsi="Times New Roman" w:cs="Times New Roman"/>
          <w:sz w:val="28"/>
          <w:szCs w:val="28"/>
        </w:rPr>
      </w:pPr>
    </w:p>
    <w:p w14:paraId="240F0CF4" w14:textId="77777777" w:rsidR="00CC480A" w:rsidRDefault="00CC480A" w:rsidP="00AF0A32">
      <w:pPr>
        <w:rPr>
          <w:sz w:val="36"/>
          <w:szCs w:val="36"/>
        </w:rPr>
      </w:pPr>
    </w:p>
    <w:p w14:paraId="4E63D702" w14:textId="77777777" w:rsidR="00CC480A" w:rsidRDefault="00CC480A" w:rsidP="00AF0A32">
      <w:pPr>
        <w:rPr>
          <w:sz w:val="36"/>
          <w:szCs w:val="36"/>
        </w:rPr>
      </w:pPr>
    </w:p>
    <w:p w14:paraId="0F1938ED" w14:textId="77777777" w:rsidR="00CC480A" w:rsidRDefault="00CC480A" w:rsidP="00AF0A32">
      <w:pPr>
        <w:rPr>
          <w:sz w:val="36"/>
          <w:szCs w:val="36"/>
        </w:rPr>
      </w:pPr>
    </w:p>
    <w:p w14:paraId="66F2952E" w14:textId="77777777" w:rsidR="00CC480A" w:rsidRDefault="00CC480A" w:rsidP="00AF0A32">
      <w:pPr>
        <w:rPr>
          <w:sz w:val="36"/>
          <w:szCs w:val="36"/>
        </w:rPr>
      </w:pPr>
    </w:p>
    <w:p w14:paraId="7C94555C" w14:textId="77777777" w:rsidR="00CC480A" w:rsidRDefault="00CC480A" w:rsidP="00AF0A32">
      <w:pPr>
        <w:rPr>
          <w:sz w:val="36"/>
          <w:szCs w:val="36"/>
        </w:rPr>
      </w:pPr>
    </w:p>
    <w:p w14:paraId="110BD465" w14:textId="77777777" w:rsidR="00B3508B" w:rsidRDefault="00B3508B" w:rsidP="00AF0A32">
      <w:pPr>
        <w:rPr>
          <w:rFonts w:ascii="Times New Roman" w:hAnsi="Times New Roman" w:cs="Times New Roman"/>
          <w:sz w:val="28"/>
          <w:szCs w:val="28"/>
        </w:rPr>
      </w:pPr>
    </w:p>
    <w:p w14:paraId="1DA5B794" w14:textId="77777777" w:rsidR="00EF636C" w:rsidRDefault="00EF636C" w:rsidP="00AF0A32">
      <w:pPr>
        <w:rPr>
          <w:rFonts w:ascii="Times New Roman" w:hAnsi="Times New Roman" w:cs="Times New Roman"/>
          <w:color w:val="2A6ABC" w:themeColor="accent6"/>
          <w:sz w:val="32"/>
          <w:szCs w:val="32"/>
        </w:rPr>
      </w:pPr>
    </w:p>
    <w:p w14:paraId="4CD28306" w14:textId="77777777" w:rsidR="00EF636C" w:rsidRDefault="00EF636C" w:rsidP="00AF0A32">
      <w:pPr>
        <w:rPr>
          <w:rFonts w:ascii="Times New Roman" w:hAnsi="Times New Roman" w:cs="Times New Roman"/>
          <w:color w:val="2A6ABC" w:themeColor="accent6"/>
          <w:sz w:val="32"/>
          <w:szCs w:val="32"/>
        </w:rPr>
      </w:pPr>
    </w:p>
    <w:p w14:paraId="70CBC0A9" w14:textId="77777777" w:rsidR="00EF636C" w:rsidRDefault="00EF636C" w:rsidP="00AF0A32">
      <w:pPr>
        <w:rPr>
          <w:rFonts w:ascii="Times New Roman" w:hAnsi="Times New Roman" w:cs="Times New Roman"/>
          <w:color w:val="2A6ABC" w:themeColor="accent6"/>
          <w:sz w:val="32"/>
          <w:szCs w:val="32"/>
        </w:rPr>
      </w:pPr>
    </w:p>
    <w:p w14:paraId="63A5F724" w14:textId="77777777" w:rsidR="00EF636C" w:rsidRDefault="00EF636C" w:rsidP="00AF0A32">
      <w:pPr>
        <w:rPr>
          <w:rFonts w:ascii="Times New Roman" w:hAnsi="Times New Roman" w:cs="Times New Roman"/>
          <w:color w:val="2A6ABC" w:themeColor="accent6"/>
          <w:sz w:val="32"/>
          <w:szCs w:val="32"/>
        </w:rPr>
      </w:pPr>
    </w:p>
    <w:p w14:paraId="5F68594D" w14:textId="53AB09DB" w:rsidR="00B3508B" w:rsidRPr="00B3508B" w:rsidRDefault="00B3508B" w:rsidP="00AF0A32">
      <w:pPr>
        <w:rPr>
          <w:rFonts w:ascii="Times New Roman" w:hAnsi="Times New Roman" w:cs="Times New Roman"/>
          <w:color w:val="2A6ABC" w:themeColor="accent6"/>
          <w:sz w:val="32"/>
          <w:szCs w:val="32"/>
        </w:rPr>
      </w:pPr>
      <w:r>
        <w:rPr>
          <w:rFonts w:ascii="Times New Roman" w:hAnsi="Times New Roman" w:cs="Times New Roman"/>
          <w:color w:val="2A6ABC" w:themeColor="accent6"/>
          <w:sz w:val="32"/>
          <w:szCs w:val="32"/>
        </w:rPr>
        <w:t>A.</w:t>
      </w:r>
      <w:r w:rsidR="008E31BB" w:rsidRPr="00B3508B">
        <w:rPr>
          <w:rFonts w:ascii="Times New Roman" w:hAnsi="Times New Roman" w:cs="Times New Roman"/>
          <w:color w:val="2A6ABC" w:themeColor="accent6"/>
          <w:sz w:val="32"/>
          <w:szCs w:val="32"/>
        </w:rPr>
        <w:t>SETTING UP WEB SERVER</w:t>
      </w:r>
    </w:p>
    <w:p w14:paraId="65F8788A" w14:textId="0DDFD7D9" w:rsidR="00CC480A" w:rsidRDefault="008E31BB" w:rsidP="00AF0A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48C066" w14:textId="32FE63B9" w:rsidR="00CC480A" w:rsidRDefault="00CC480A" w:rsidP="00AF0A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8E31BB">
        <w:rPr>
          <w:rFonts w:ascii="Times New Roman" w:hAnsi="Times New Roman" w:cs="Times New Roman"/>
          <w:sz w:val="28"/>
          <w:szCs w:val="28"/>
        </w:rPr>
        <w:t>Creating an AWS EC2 instance</w:t>
      </w:r>
    </w:p>
    <w:p w14:paraId="358A735C" w14:textId="77777777" w:rsidR="008E31BB" w:rsidRDefault="008E31BB" w:rsidP="00AF0A32">
      <w:pPr>
        <w:rPr>
          <w:rFonts w:ascii="Times New Roman" w:hAnsi="Times New Roman" w:cs="Times New Roman"/>
          <w:sz w:val="28"/>
          <w:szCs w:val="28"/>
        </w:rPr>
      </w:pPr>
    </w:p>
    <w:p w14:paraId="727801B4" w14:textId="598D3A87" w:rsidR="008E31BB" w:rsidRDefault="008E31BB" w:rsidP="00AF0A32">
      <w:pPr>
        <w:rPr>
          <w:rFonts w:ascii="Times New Roman" w:hAnsi="Times New Roman" w:cs="Times New Roman"/>
          <w:sz w:val="28"/>
          <w:szCs w:val="28"/>
        </w:rPr>
      </w:pPr>
      <w:r w:rsidRPr="008E31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B2696" wp14:editId="583FE09B">
            <wp:extent cx="5486400" cy="2443480"/>
            <wp:effectExtent l="0" t="0" r="0" b="0"/>
            <wp:docPr id="32108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81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6840" w14:textId="77777777" w:rsidR="008E31BB" w:rsidRDefault="008E31BB" w:rsidP="00AF0A32">
      <w:pPr>
        <w:rPr>
          <w:rFonts w:ascii="Times New Roman" w:hAnsi="Times New Roman" w:cs="Times New Roman"/>
          <w:sz w:val="28"/>
          <w:szCs w:val="28"/>
        </w:rPr>
      </w:pPr>
    </w:p>
    <w:p w14:paraId="0A8A82C6" w14:textId="4786901F" w:rsidR="008E31BB" w:rsidRDefault="008E31BB" w:rsidP="00AF0A32">
      <w:pPr>
        <w:rPr>
          <w:sz w:val="36"/>
          <w:szCs w:val="36"/>
        </w:rPr>
      </w:pPr>
      <w:r w:rsidRPr="008E31BB">
        <w:rPr>
          <w:noProof/>
          <w:sz w:val="36"/>
          <w:szCs w:val="36"/>
        </w:rPr>
        <w:drawing>
          <wp:inline distT="0" distB="0" distL="0" distR="0" wp14:anchorId="1053BE2C" wp14:editId="07C40F15">
            <wp:extent cx="5486400" cy="2291715"/>
            <wp:effectExtent l="0" t="0" r="0" b="0"/>
            <wp:docPr id="7415484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4845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585F" w14:textId="431F045B" w:rsidR="008E31BB" w:rsidRDefault="008E31BB" w:rsidP="00AF0A32">
      <w:pPr>
        <w:rPr>
          <w:sz w:val="36"/>
          <w:szCs w:val="36"/>
        </w:rPr>
      </w:pPr>
      <w:r w:rsidRPr="008E31BB">
        <w:rPr>
          <w:noProof/>
          <w:sz w:val="36"/>
          <w:szCs w:val="36"/>
        </w:rPr>
        <w:lastRenderedPageBreak/>
        <w:drawing>
          <wp:inline distT="0" distB="0" distL="0" distR="0" wp14:anchorId="17F6DF5E" wp14:editId="490323B8">
            <wp:extent cx="5486400" cy="2106930"/>
            <wp:effectExtent l="0" t="0" r="0" b="7620"/>
            <wp:docPr id="214032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264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B1A3" w14:textId="245521D6" w:rsidR="008E31BB" w:rsidRDefault="008E31BB" w:rsidP="00AF0A32">
      <w:pPr>
        <w:rPr>
          <w:sz w:val="36"/>
          <w:szCs w:val="36"/>
        </w:rPr>
      </w:pPr>
      <w:r w:rsidRPr="008E31BB">
        <w:rPr>
          <w:noProof/>
          <w:sz w:val="36"/>
          <w:szCs w:val="36"/>
        </w:rPr>
        <w:drawing>
          <wp:inline distT="0" distB="0" distL="0" distR="0" wp14:anchorId="70FFD4DF" wp14:editId="47823D8B">
            <wp:extent cx="5486400" cy="2332990"/>
            <wp:effectExtent l="0" t="0" r="0" b="0"/>
            <wp:docPr id="36182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229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4D54" w14:textId="498C3362" w:rsidR="008E31BB" w:rsidRDefault="008E31BB" w:rsidP="00AF0A32">
      <w:pPr>
        <w:rPr>
          <w:sz w:val="36"/>
          <w:szCs w:val="36"/>
        </w:rPr>
      </w:pPr>
      <w:r w:rsidRPr="008E31BB">
        <w:rPr>
          <w:noProof/>
          <w:sz w:val="36"/>
          <w:szCs w:val="36"/>
        </w:rPr>
        <w:drawing>
          <wp:inline distT="0" distB="0" distL="0" distR="0" wp14:anchorId="229C0EDF" wp14:editId="586DB01C">
            <wp:extent cx="5486400" cy="2301240"/>
            <wp:effectExtent l="0" t="0" r="0" b="3810"/>
            <wp:docPr id="19410433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4336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E380" w14:textId="77777777" w:rsidR="008E31BB" w:rsidRDefault="008E31BB" w:rsidP="00AF0A32">
      <w:pPr>
        <w:rPr>
          <w:sz w:val="36"/>
          <w:szCs w:val="36"/>
        </w:rPr>
      </w:pPr>
    </w:p>
    <w:p w14:paraId="0860D401" w14:textId="77777777" w:rsidR="00B3508B" w:rsidRDefault="00B3508B" w:rsidP="00AF0A32">
      <w:pPr>
        <w:rPr>
          <w:sz w:val="36"/>
          <w:szCs w:val="36"/>
        </w:rPr>
      </w:pPr>
    </w:p>
    <w:p w14:paraId="4970AA07" w14:textId="77777777" w:rsidR="005D1FAF" w:rsidRDefault="005D1FAF" w:rsidP="00AF0A32">
      <w:pPr>
        <w:rPr>
          <w:rFonts w:asciiTheme="majorHAnsi" w:hAnsiTheme="majorHAnsi"/>
          <w:sz w:val="28"/>
          <w:szCs w:val="28"/>
        </w:rPr>
      </w:pPr>
    </w:p>
    <w:p w14:paraId="2D7FBB0D" w14:textId="77777777" w:rsidR="005D1FAF" w:rsidRDefault="005D1FAF" w:rsidP="00AF0A32">
      <w:pPr>
        <w:rPr>
          <w:rFonts w:asciiTheme="majorHAnsi" w:hAnsiTheme="majorHAnsi"/>
          <w:sz w:val="28"/>
          <w:szCs w:val="28"/>
        </w:rPr>
      </w:pPr>
    </w:p>
    <w:p w14:paraId="2860A2D3" w14:textId="77777777" w:rsidR="005D1FAF" w:rsidRDefault="005D1FAF" w:rsidP="00AF0A32">
      <w:pPr>
        <w:rPr>
          <w:rFonts w:asciiTheme="majorHAnsi" w:hAnsiTheme="majorHAnsi"/>
          <w:sz w:val="28"/>
          <w:szCs w:val="28"/>
        </w:rPr>
      </w:pPr>
    </w:p>
    <w:p w14:paraId="0F103DA2" w14:textId="18379BCC" w:rsidR="008E31BB" w:rsidRPr="00EF636C" w:rsidRDefault="00B3508B" w:rsidP="00AF0A32">
      <w:pPr>
        <w:rPr>
          <w:rFonts w:asciiTheme="majorHAnsi" w:hAnsiTheme="majorHAnsi"/>
          <w:sz w:val="28"/>
          <w:szCs w:val="28"/>
        </w:rPr>
      </w:pPr>
      <w:r w:rsidRPr="00EF636C">
        <w:rPr>
          <w:rFonts w:asciiTheme="majorHAnsi" w:hAnsiTheme="majorHAnsi"/>
          <w:sz w:val="28"/>
          <w:szCs w:val="28"/>
        </w:rPr>
        <w:lastRenderedPageBreak/>
        <w:t>2.</w:t>
      </w:r>
      <w:r w:rsidR="008E31BB" w:rsidRPr="00EF636C">
        <w:rPr>
          <w:rFonts w:asciiTheme="majorHAnsi" w:hAnsiTheme="majorHAnsi"/>
          <w:sz w:val="28"/>
          <w:szCs w:val="28"/>
        </w:rPr>
        <w:t>Connecting to EC2 instance</w:t>
      </w:r>
    </w:p>
    <w:p w14:paraId="57EBE8D3" w14:textId="68E1AAB9" w:rsidR="008E31BB" w:rsidRDefault="003B3CEC" w:rsidP="00AF0A32">
      <w:pPr>
        <w:rPr>
          <w:sz w:val="36"/>
          <w:szCs w:val="36"/>
        </w:rPr>
      </w:pPr>
      <w:r w:rsidRPr="003B3CEC">
        <w:rPr>
          <w:noProof/>
          <w:sz w:val="36"/>
          <w:szCs w:val="36"/>
        </w:rPr>
        <w:drawing>
          <wp:inline distT="0" distB="0" distL="0" distR="0" wp14:anchorId="345F739E" wp14:editId="193522F2">
            <wp:extent cx="5486400" cy="2284730"/>
            <wp:effectExtent l="0" t="0" r="0" b="1270"/>
            <wp:docPr id="38775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569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7405" w14:textId="56FA7C8D" w:rsidR="003B3CEC" w:rsidRDefault="008B2719" w:rsidP="00AF0A32">
      <w:pPr>
        <w:rPr>
          <w:sz w:val="36"/>
          <w:szCs w:val="36"/>
        </w:rPr>
      </w:pPr>
      <w:r w:rsidRPr="008B2719">
        <w:rPr>
          <w:noProof/>
          <w:sz w:val="36"/>
          <w:szCs w:val="36"/>
        </w:rPr>
        <w:drawing>
          <wp:inline distT="0" distB="0" distL="0" distR="0" wp14:anchorId="62891BAA" wp14:editId="19EEC692">
            <wp:extent cx="5484884" cy="3312543"/>
            <wp:effectExtent l="0" t="0" r="1905" b="2540"/>
            <wp:docPr id="151340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021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1853" cy="332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475A" w14:textId="77777777" w:rsidR="008B2719" w:rsidRDefault="008B2719" w:rsidP="00AF0A32">
      <w:pPr>
        <w:rPr>
          <w:sz w:val="36"/>
          <w:szCs w:val="36"/>
        </w:rPr>
      </w:pPr>
    </w:p>
    <w:p w14:paraId="6E91474F" w14:textId="77777777" w:rsidR="00083E9D" w:rsidRDefault="00083E9D" w:rsidP="00AF0A32">
      <w:pPr>
        <w:rPr>
          <w:sz w:val="36"/>
          <w:szCs w:val="36"/>
        </w:rPr>
      </w:pPr>
    </w:p>
    <w:p w14:paraId="79888BDF" w14:textId="77777777" w:rsidR="005D1FAF" w:rsidRDefault="005D1FAF" w:rsidP="00AF0A32">
      <w:pPr>
        <w:rPr>
          <w:sz w:val="36"/>
          <w:szCs w:val="36"/>
        </w:rPr>
      </w:pPr>
    </w:p>
    <w:p w14:paraId="4C15CF6B" w14:textId="77777777" w:rsidR="005D1FAF" w:rsidRDefault="005D1FAF" w:rsidP="00AF0A32">
      <w:pPr>
        <w:rPr>
          <w:sz w:val="36"/>
          <w:szCs w:val="36"/>
        </w:rPr>
      </w:pPr>
    </w:p>
    <w:p w14:paraId="05DCDC07" w14:textId="77777777" w:rsidR="005D1FAF" w:rsidRDefault="005D1FAF" w:rsidP="00AF0A32">
      <w:pPr>
        <w:rPr>
          <w:sz w:val="36"/>
          <w:szCs w:val="36"/>
        </w:rPr>
      </w:pPr>
    </w:p>
    <w:p w14:paraId="4483E2F5" w14:textId="77777777" w:rsidR="005D1FAF" w:rsidRDefault="005D1FAF" w:rsidP="00AF0A32">
      <w:pPr>
        <w:rPr>
          <w:sz w:val="36"/>
          <w:szCs w:val="36"/>
        </w:rPr>
      </w:pPr>
    </w:p>
    <w:p w14:paraId="1DEC7E0A" w14:textId="77777777" w:rsidR="005D1FAF" w:rsidRDefault="005D1FAF" w:rsidP="00AF0A32">
      <w:pPr>
        <w:rPr>
          <w:sz w:val="36"/>
          <w:szCs w:val="36"/>
        </w:rPr>
      </w:pPr>
    </w:p>
    <w:p w14:paraId="2B8C42A7" w14:textId="12A6A3F4" w:rsidR="00083E9D" w:rsidRDefault="00EF636C" w:rsidP="00AF0A32">
      <w:pPr>
        <w:rPr>
          <w:sz w:val="36"/>
          <w:szCs w:val="36"/>
        </w:rPr>
      </w:pPr>
      <w:r>
        <w:rPr>
          <w:sz w:val="36"/>
          <w:szCs w:val="36"/>
        </w:rPr>
        <w:lastRenderedPageBreak/>
        <w:t>2</w:t>
      </w:r>
      <w:r w:rsidR="00083E9D">
        <w:rPr>
          <w:sz w:val="36"/>
          <w:szCs w:val="36"/>
        </w:rPr>
        <w:t>.</w:t>
      </w:r>
      <w:r w:rsidR="00083E9D" w:rsidRPr="00083E9D">
        <w:t xml:space="preserve"> </w:t>
      </w:r>
      <w:r w:rsidR="00083E9D" w:rsidRPr="00083E9D">
        <w:rPr>
          <w:sz w:val="36"/>
          <w:szCs w:val="36"/>
        </w:rPr>
        <w:t>Install LAMP Stack</w:t>
      </w:r>
    </w:p>
    <w:p w14:paraId="5D00EE32" w14:textId="69EFA183" w:rsidR="00083E9D" w:rsidRDefault="00083E9D" w:rsidP="00AF0A32">
      <w:pPr>
        <w:rPr>
          <w:sz w:val="24"/>
          <w:szCs w:val="24"/>
        </w:rPr>
      </w:pPr>
      <w:r>
        <w:rPr>
          <w:sz w:val="24"/>
          <w:szCs w:val="24"/>
        </w:rPr>
        <w:t>1.Update and Upgrade Package lists</w:t>
      </w:r>
    </w:p>
    <w:p w14:paraId="0CBAEB05" w14:textId="5E62D85E" w:rsidR="00083E9D" w:rsidRDefault="00083E9D" w:rsidP="00AF0A32">
      <w:pPr>
        <w:rPr>
          <w:sz w:val="24"/>
          <w:szCs w:val="24"/>
        </w:rPr>
      </w:pPr>
      <w:r w:rsidRPr="00083E9D">
        <w:rPr>
          <w:noProof/>
          <w:sz w:val="24"/>
          <w:szCs w:val="24"/>
        </w:rPr>
        <w:drawing>
          <wp:inline distT="0" distB="0" distL="0" distR="0" wp14:anchorId="111389EF" wp14:editId="095EC5ED">
            <wp:extent cx="5486400" cy="2404110"/>
            <wp:effectExtent l="0" t="0" r="0" b="0"/>
            <wp:docPr id="5275902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9023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BDCE" w14:textId="55C5377B" w:rsidR="00083E9D" w:rsidRDefault="00083E9D" w:rsidP="00AF0A32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Pr="00083E9D">
        <w:t xml:space="preserve"> </w:t>
      </w:r>
      <w:r w:rsidRPr="00083E9D">
        <w:rPr>
          <w:sz w:val="24"/>
          <w:szCs w:val="24"/>
        </w:rPr>
        <w:t>Install Apache Web Server</w:t>
      </w:r>
    </w:p>
    <w:p w14:paraId="240E6192" w14:textId="1D70AA01" w:rsidR="00083E9D" w:rsidRDefault="000C19DB" w:rsidP="00AF0A32">
      <w:pPr>
        <w:rPr>
          <w:sz w:val="24"/>
          <w:szCs w:val="24"/>
        </w:rPr>
      </w:pPr>
      <w:r w:rsidRPr="000C19DB">
        <w:rPr>
          <w:noProof/>
          <w:sz w:val="24"/>
          <w:szCs w:val="24"/>
        </w:rPr>
        <w:drawing>
          <wp:inline distT="0" distB="0" distL="0" distR="0" wp14:anchorId="063699E5" wp14:editId="35C0379F">
            <wp:extent cx="5486400" cy="935355"/>
            <wp:effectExtent l="0" t="0" r="0" b="0"/>
            <wp:docPr id="12340993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99366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0359" w14:textId="3C9B4C08" w:rsidR="000C19DB" w:rsidRDefault="000C19DB" w:rsidP="00AF0A32">
      <w:pPr>
        <w:rPr>
          <w:sz w:val="24"/>
          <w:szCs w:val="24"/>
        </w:rPr>
      </w:pPr>
      <w:r w:rsidRPr="000C19DB">
        <w:rPr>
          <w:noProof/>
          <w:sz w:val="24"/>
          <w:szCs w:val="24"/>
        </w:rPr>
        <w:drawing>
          <wp:inline distT="0" distB="0" distL="0" distR="0" wp14:anchorId="2CC0A693" wp14:editId="44E0DD8B">
            <wp:extent cx="5486400" cy="526415"/>
            <wp:effectExtent l="0" t="0" r="0" b="6985"/>
            <wp:docPr id="149604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436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5F4D" w14:textId="004A0DCC" w:rsidR="000C19DB" w:rsidRDefault="000C19DB" w:rsidP="00AF0A32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Pr="000C19DB">
        <w:t xml:space="preserve"> </w:t>
      </w:r>
      <w:r w:rsidRPr="000C19DB">
        <w:rPr>
          <w:sz w:val="24"/>
          <w:szCs w:val="24"/>
        </w:rPr>
        <w:t>Install MySQL Database Server</w:t>
      </w:r>
    </w:p>
    <w:p w14:paraId="3E7C96E8" w14:textId="045DE6A6" w:rsidR="000C19DB" w:rsidRDefault="000C19DB" w:rsidP="00AF0A32">
      <w:pPr>
        <w:rPr>
          <w:sz w:val="24"/>
          <w:szCs w:val="24"/>
        </w:rPr>
      </w:pPr>
      <w:r w:rsidRPr="000C19DB">
        <w:rPr>
          <w:noProof/>
          <w:sz w:val="24"/>
          <w:szCs w:val="24"/>
        </w:rPr>
        <w:drawing>
          <wp:inline distT="0" distB="0" distL="0" distR="0" wp14:anchorId="21663437" wp14:editId="19EC6626">
            <wp:extent cx="5486400" cy="497205"/>
            <wp:effectExtent l="0" t="0" r="0" b="0"/>
            <wp:docPr id="96541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143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D5E6" w14:textId="77777777" w:rsidR="000C19DB" w:rsidRDefault="000C19DB" w:rsidP="00AF0A32">
      <w:pPr>
        <w:rPr>
          <w:sz w:val="24"/>
          <w:szCs w:val="24"/>
        </w:rPr>
      </w:pPr>
    </w:p>
    <w:p w14:paraId="67DA1048" w14:textId="2F199BA8" w:rsidR="000C19DB" w:rsidRDefault="000C19DB" w:rsidP="00AF0A32">
      <w:pPr>
        <w:rPr>
          <w:sz w:val="24"/>
          <w:szCs w:val="24"/>
        </w:rPr>
      </w:pPr>
      <w:r>
        <w:rPr>
          <w:sz w:val="24"/>
          <w:szCs w:val="24"/>
        </w:rPr>
        <w:t>4.</w:t>
      </w:r>
      <w:r w:rsidRPr="000C19DB">
        <w:t xml:space="preserve"> </w:t>
      </w:r>
      <w:r w:rsidRPr="000C19DB">
        <w:rPr>
          <w:sz w:val="24"/>
          <w:szCs w:val="24"/>
        </w:rPr>
        <w:t>Secure MySQL</w:t>
      </w:r>
    </w:p>
    <w:p w14:paraId="6173E4F2" w14:textId="44A0C221" w:rsidR="000C19DB" w:rsidRDefault="000C19DB" w:rsidP="00AF0A32">
      <w:pPr>
        <w:rPr>
          <w:sz w:val="24"/>
          <w:szCs w:val="24"/>
        </w:rPr>
      </w:pPr>
      <w:r w:rsidRPr="000C19DB">
        <w:rPr>
          <w:noProof/>
          <w:sz w:val="24"/>
          <w:szCs w:val="24"/>
        </w:rPr>
        <w:drawing>
          <wp:inline distT="0" distB="0" distL="0" distR="0" wp14:anchorId="6644581C" wp14:editId="151D5F0B">
            <wp:extent cx="5486400" cy="2108200"/>
            <wp:effectExtent l="0" t="0" r="0" b="6350"/>
            <wp:docPr id="1112810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1067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4913" w14:textId="40995503" w:rsidR="000C19DB" w:rsidRDefault="000C19DB" w:rsidP="00AF0A32">
      <w:pPr>
        <w:rPr>
          <w:sz w:val="24"/>
          <w:szCs w:val="24"/>
        </w:rPr>
      </w:pPr>
      <w:r w:rsidRPr="000C19DB">
        <w:rPr>
          <w:noProof/>
          <w:sz w:val="24"/>
          <w:szCs w:val="24"/>
        </w:rPr>
        <w:lastRenderedPageBreak/>
        <w:drawing>
          <wp:inline distT="0" distB="0" distL="0" distR="0" wp14:anchorId="555F2396" wp14:editId="02E64F2D">
            <wp:extent cx="5486400" cy="2315210"/>
            <wp:effectExtent l="0" t="0" r="0" b="8890"/>
            <wp:docPr id="972085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8515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76E1" w14:textId="77777777" w:rsidR="000C19DB" w:rsidRDefault="000C19DB" w:rsidP="00AF0A32">
      <w:pPr>
        <w:rPr>
          <w:sz w:val="24"/>
          <w:szCs w:val="24"/>
        </w:rPr>
      </w:pPr>
    </w:p>
    <w:p w14:paraId="05A6D91C" w14:textId="51AE6050" w:rsidR="000C19DB" w:rsidRDefault="000C19DB" w:rsidP="00AF0A32">
      <w:pPr>
        <w:rPr>
          <w:sz w:val="24"/>
          <w:szCs w:val="24"/>
        </w:rPr>
      </w:pPr>
      <w:r>
        <w:rPr>
          <w:sz w:val="24"/>
          <w:szCs w:val="24"/>
        </w:rPr>
        <w:t>5.</w:t>
      </w:r>
      <w:r w:rsidRPr="000C19DB">
        <w:t xml:space="preserve"> </w:t>
      </w:r>
      <w:r w:rsidRPr="000C19DB">
        <w:rPr>
          <w:sz w:val="24"/>
          <w:szCs w:val="24"/>
        </w:rPr>
        <w:t>Install PHP &amp; Required Extensions</w:t>
      </w:r>
    </w:p>
    <w:p w14:paraId="5BB7E52E" w14:textId="29302AF2" w:rsidR="000C19DB" w:rsidRDefault="006749A9" w:rsidP="00AF0A32">
      <w:pPr>
        <w:rPr>
          <w:sz w:val="24"/>
          <w:szCs w:val="24"/>
        </w:rPr>
      </w:pPr>
      <w:r w:rsidRPr="006749A9">
        <w:rPr>
          <w:noProof/>
          <w:sz w:val="24"/>
          <w:szCs w:val="24"/>
        </w:rPr>
        <w:drawing>
          <wp:inline distT="0" distB="0" distL="0" distR="0" wp14:anchorId="37EC5471" wp14:editId="1D1C6BC4">
            <wp:extent cx="5486400" cy="2414270"/>
            <wp:effectExtent l="0" t="0" r="0" b="5080"/>
            <wp:docPr id="81202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207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2747" w14:textId="77777777" w:rsidR="006749A9" w:rsidRDefault="006749A9" w:rsidP="00AF0A32">
      <w:pPr>
        <w:rPr>
          <w:sz w:val="24"/>
          <w:szCs w:val="24"/>
        </w:rPr>
      </w:pPr>
    </w:p>
    <w:p w14:paraId="3DF4F918" w14:textId="77777777" w:rsidR="006D16A9" w:rsidRDefault="006D16A9" w:rsidP="00AF0A32">
      <w:pPr>
        <w:rPr>
          <w:sz w:val="24"/>
          <w:szCs w:val="24"/>
        </w:rPr>
      </w:pPr>
    </w:p>
    <w:p w14:paraId="2A67C840" w14:textId="562861FF" w:rsidR="006D16A9" w:rsidRDefault="006D16A9" w:rsidP="00AF0A32">
      <w:pPr>
        <w:rPr>
          <w:sz w:val="24"/>
          <w:szCs w:val="24"/>
        </w:rPr>
      </w:pPr>
      <w:r>
        <w:rPr>
          <w:sz w:val="24"/>
          <w:szCs w:val="24"/>
        </w:rPr>
        <w:t>6.</w:t>
      </w:r>
      <w:r w:rsidRPr="006D16A9">
        <w:t xml:space="preserve"> </w:t>
      </w:r>
      <w:r w:rsidRPr="006D16A9">
        <w:rPr>
          <w:sz w:val="24"/>
          <w:szCs w:val="24"/>
        </w:rPr>
        <w:t>Verify &amp; Restart Apache</w:t>
      </w:r>
    </w:p>
    <w:p w14:paraId="29A8C973" w14:textId="68092B7C" w:rsidR="006D16A9" w:rsidRDefault="006D16A9" w:rsidP="00AF0A32">
      <w:pPr>
        <w:rPr>
          <w:sz w:val="24"/>
          <w:szCs w:val="24"/>
        </w:rPr>
      </w:pPr>
      <w:r w:rsidRPr="006D16A9">
        <w:rPr>
          <w:noProof/>
          <w:sz w:val="24"/>
          <w:szCs w:val="24"/>
        </w:rPr>
        <w:drawing>
          <wp:inline distT="0" distB="0" distL="0" distR="0" wp14:anchorId="42D62FC1" wp14:editId="2DF2D4AF">
            <wp:extent cx="5363323" cy="447737"/>
            <wp:effectExtent l="0" t="0" r="8890" b="9525"/>
            <wp:docPr id="16651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41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74AF" w14:textId="569B2FD7" w:rsidR="006D16A9" w:rsidRDefault="006D16A9" w:rsidP="00AF0A32">
      <w:pPr>
        <w:rPr>
          <w:sz w:val="24"/>
          <w:szCs w:val="24"/>
        </w:rPr>
      </w:pPr>
      <w:r w:rsidRPr="006D16A9">
        <w:rPr>
          <w:noProof/>
          <w:sz w:val="24"/>
          <w:szCs w:val="24"/>
        </w:rPr>
        <w:lastRenderedPageBreak/>
        <w:drawing>
          <wp:inline distT="0" distB="0" distL="0" distR="0" wp14:anchorId="1A872F83" wp14:editId="6423CC6A">
            <wp:extent cx="5486400" cy="2278908"/>
            <wp:effectExtent l="0" t="0" r="0" b="7620"/>
            <wp:docPr id="1507343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4351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2635" cy="228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47F2" w14:textId="77777777" w:rsidR="006D16A9" w:rsidRDefault="006D16A9" w:rsidP="00AF0A32">
      <w:pPr>
        <w:rPr>
          <w:sz w:val="24"/>
          <w:szCs w:val="24"/>
        </w:rPr>
      </w:pPr>
    </w:p>
    <w:p w14:paraId="47FD4321" w14:textId="77777777" w:rsidR="006D16A9" w:rsidRDefault="006D16A9" w:rsidP="00AF0A32">
      <w:pPr>
        <w:rPr>
          <w:sz w:val="24"/>
          <w:szCs w:val="24"/>
        </w:rPr>
      </w:pPr>
    </w:p>
    <w:p w14:paraId="1097A1E4" w14:textId="77777777" w:rsidR="006D16A9" w:rsidRDefault="006D16A9" w:rsidP="00AF0A32">
      <w:pPr>
        <w:rPr>
          <w:sz w:val="24"/>
          <w:szCs w:val="24"/>
        </w:rPr>
      </w:pPr>
    </w:p>
    <w:p w14:paraId="5B4204C4" w14:textId="2810D783" w:rsidR="00B3508B" w:rsidRDefault="00EF636C" w:rsidP="00EF636C">
      <w:pPr>
        <w:tabs>
          <w:tab w:val="left" w:pos="5730"/>
        </w:tabs>
        <w:rPr>
          <w:rFonts w:cstheme="minorHAnsi"/>
          <w:sz w:val="28"/>
          <w:szCs w:val="28"/>
        </w:rPr>
      </w:pPr>
      <w:r w:rsidRPr="00EF636C">
        <w:rPr>
          <w:rFonts w:cstheme="minorHAnsi"/>
          <w:sz w:val="28"/>
          <w:szCs w:val="28"/>
        </w:rPr>
        <w:t>3. Link Domain (laibah.net) with AWS EC2</w:t>
      </w:r>
      <w:r>
        <w:rPr>
          <w:rFonts w:cstheme="minorHAnsi"/>
          <w:sz w:val="28"/>
          <w:szCs w:val="28"/>
        </w:rPr>
        <w:tab/>
      </w:r>
    </w:p>
    <w:p w14:paraId="23DC5104" w14:textId="29FE2FA4" w:rsidR="00EF636C" w:rsidRPr="00EF636C" w:rsidRDefault="00EF636C" w:rsidP="00EF636C">
      <w:pPr>
        <w:rPr>
          <w:sz w:val="24"/>
          <w:szCs w:val="24"/>
        </w:rPr>
      </w:pPr>
      <w:r>
        <w:rPr>
          <w:sz w:val="24"/>
          <w:szCs w:val="24"/>
        </w:rPr>
        <w:t xml:space="preserve">&gt;Check for availability of domain names of your choice and purchase </w:t>
      </w:r>
    </w:p>
    <w:p w14:paraId="117C758A" w14:textId="14A2E8E6" w:rsidR="00EF636C" w:rsidRDefault="00EF636C" w:rsidP="00EF636C">
      <w:pPr>
        <w:tabs>
          <w:tab w:val="left" w:pos="5730"/>
        </w:tabs>
        <w:rPr>
          <w:rFonts w:cstheme="minorHAnsi"/>
          <w:sz w:val="28"/>
          <w:szCs w:val="28"/>
        </w:rPr>
      </w:pPr>
      <w:r w:rsidRPr="003224DF">
        <w:rPr>
          <w:noProof/>
          <w:sz w:val="24"/>
          <w:szCs w:val="24"/>
        </w:rPr>
        <w:drawing>
          <wp:inline distT="0" distB="0" distL="0" distR="0" wp14:anchorId="48CD7760" wp14:editId="0CDF65EA">
            <wp:extent cx="5486400" cy="2055495"/>
            <wp:effectExtent l="0" t="0" r="0" b="1905"/>
            <wp:docPr id="2144771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5705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F87E" w14:textId="77777777" w:rsidR="00EF636C" w:rsidRDefault="00EF636C" w:rsidP="00EF636C">
      <w:pPr>
        <w:rPr>
          <w:sz w:val="24"/>
          <w:szCs w:val="24"/>
        </w:rPr>
      </w:pPr>
      <w:r>
        <w:rPr>
          <w:sz w:val="24"/>
          <w:szCs w:val="24"/>
        </w:rPr>
        <w:t>Go to route 53 &gt; Hosted zones</w:t>
      </w:r>
    </w:p>
    <w:p w14:paraId="4D87D303" w14:textId="77777777" w:rsidR="00EF636C" w:rsidRDefault="00EF636C" w:rsidP="00EF636C">
      <w:pPr>
        <w:rPr>
          <w:sz w:val="24"/>
          <w:szCs w:val="24"/>
        </w:rPr>
      </w:pPr>
      <w:r>
        <w:rPr>
          <w:sz w:val="24"/>
          <w:szCs w:val="24"/>
        </w:rPr>
        <w:t>Create A record for domain</w:t>
      </w:r>
    </w:p>
    <w:p w14:paraId="3BB88F1C" w14:textId="6BB83E0E" w:rsidR="00EF636C" w:rsidRPr="00EF636C" w:rsidRDefault="00EF636C" w:rsidP="00EF636C">
      <w:pPr>
        <w:tabs>
          <w:tab w:val="left" w:pos="5730"/>
        </w:tabs>
        <w:rPr>
          <w:rFonts w:cstheme="minorHAnsi"/>
          <w:sz w:val="28"/>
          <w:szCs w:val="28"/>
        </w:rPr>
      </w:pPr>
      <w:r w:rsidRPr="003224DF">
        <w:rPr>
          <w:noProof/>
          <w:sz w:val="24"/>
          <w:szCs w:val="24"/>
        </w:rPr>
        <w:lastRenderedPageBreak/>
        <w:drawing>
          <wp:inline distT="0" distB="0" distL="0" distR="0" wp14:anchorId="16317F99" wp14:editId="0BB5D1B3">
            <wp:extent cx="5486400" cy="2433955"/>
            <wp:effectExtent l="0" t="0" r="0" b="4445"/>
            <wp:docPr id="1497700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5341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7710" w14:textId="77777777" w:rsidR="00B3508B" w:rsidRDefault="00B3508B" w:rsidP="00AF0A32">
      <w:pPr>
        <w:rPr>
          <w:sz w:val="24"/>
          <w:szCs w:val="24"/>
        </w:rPr>
      </w:pPr>
    </w:p>
    <w:p w14:paraId="00293CF8" w14:textId="77777777" w:rsidR="00B3508B" w:rsidRDefault="00B3508B" w:rsidP="00AF0A32">
      <w:pPr>
        <w:rPr>
          <w:sz w:val="24"/>
          <w:szCs w:val="24"/>
        </w:rPr>
      </w:pPr>
    </w:p>
    <w:p w14:paraId="38419727" w14:textId="77777777" w:rsidR="005D1FAF" w:rsidRDefault="005D1FAF" w:rsidP="00AF0A32">
      <w:pPr>
        <w:rPr>
          <w:color w:val="2A6ABC" w:themeColor="accent6"/>
          <w:sz w:val="32"/>
          <w:szCs w:val="32"/>
        </w:rPr>
      </w:pPr>
    </w:p>
    <w:p w14:paraId="7498216D" w14:textId="77777777" w:rsidR="005D1FAF" w:rsidRDefault="005D1FAF" w:rsidP="00AF0A32">
      <w:pPr>
        <w:rPr>
          <w:color w:val="2A6ABC" w:themeColor="accent6"/>
          <w:sz w:val="32"/>
          <w:szCs w:val="32"/>
        </w:rPr>
      </w:pPr>
    </w:p>
    <w:p w14:paraId="49ADBABD" w14:textId="77777777" w:rsidR="005D1FAF" w:rsidRDefault="005D1FAF" w:rsidP="00AF0A32">
      <w:pPr>
        <w:rPr>
          <w:color w:val="2A6ABC" w:themeColor="accent6"/>
          <w:sz w:val="32"/>
          <w:szCs w:val="32"/>
        </w:rPr>
      </w:pPr>
    </w:p>
    <w:p w14:paraId="7A050742" w14:textId="77777777" w:rsidR="005D1FAF" w:rsidRDefault="005D1FAF" w:rsidP="00AF0A32">
      <w:pPr>
        <w:rPr>
          <w:color w:val="2A6ABC" w:themeColor="accent6"/>
          <w:sz w:val="32"/>
          <w:szCs w:val="32"/>
        </w:rPr>
      </w:pPr>
    </w:p>
    <w:p w14:paraId="1728D490" w14:textId="77777777" w:rsidR="005D1FAF" w:rsidRDefault="005D1FAF" w:rsidP="00AF0A32">
      <w:pPr>
        <w:rPr>
          <w:color w:val="2A6ABC" w:themeColor="accent6"/>
          <w:sz w:val="32"/>
          <w:szCs w:val="32"/>
        </w:rPr>
      </w:pPr>
    </w:p>
    <w:p w14:paraId="10B7C826" w14:textId="77777777" w:rsidR="005D1FAF" w:rsidRDefault="005D1FAF" w:rsidP="00AF0A32">
      <w:pPr>
        <w:rPr>
          <w:color w:val="2A6ABC" w:themeColor="accent6"/>
          <w:sz w:val="32"/>
          <w:szCs w:val="32"/>
        </w:rPr>
      </w:pPr>
    </w:p>
    <w:p w14:paraId="31E0BE87" w14:textId="77777777" w:rsidR="005D1FAF" w:rsidRDefault="005D1FAF" w:rsidP="00AF0A32">
      <w:pPr>
        <w:rPr>
          <w:color w:val="2A6ABC" w:themeColor="accent6"/>
          <w:sz w:val="32"/>
          <w:szCs w:val="32"/>
        </w:rPr>
      </w:pPr>
    </w:p>
    <w:p w14:paraId="372B1EAC" w14:textId="77777777" w:rsidR="005D1FAF" w:rsidRDefault="005D1FAF" w:rsidP="00AF0A32">
      <w:pPr>
        <w:rPr>
          <w:color w:val="2A6ABC" w:themeColor="accent6"/>
          <w:sz w:val="32"/>
          <w:szCs w:val="32"/>
        </w:rPr>
      </w:pPr>
    </w:p>
    <w:p w14:paraId="387DD6E2" w14:textId="77777777" w:rsidR="005D1FAF" w:rsidRDefault="005D1FAF" w:rsidP="00AF0A32">
      <w:pPr>
        <w:rPr>
          <w:color w:val="2A6ABC" w:themeColor="accent6"/>
          <w:sz w:val="32"/>
          <w:szCs w:val="32"/>
        </w:rPr>
      </w:pPr>
    </w:p>
    <w:p w14:paraId="52D715FC" w14:textId="77777777" w:rsidR="005D1FAF" w:rsidRDefault="005D1FAF" w:rsidP="00AF0A32">
      <w:pPr>
        <w:rPr>
          <w:color w:val="2A6ABC" w:themeColor="accent6"/>
          <w:sz w:val="32"/>
          <w:szCs w:val="32"/>
        </w:rPr>
      </w:pPr>
    </w:p>
    <w:p w14:paraId="0238561A" w14:textId="77777777" w:rsidR="005D1FAF" w:rsidRDefault="005D1FAF" w:rsidP="00AF0A32">
      <w:pPr>
        <w:rPr>
          <w:color w:val="2A6ABC" w:themeColor="accent6"/>
          <w:sz w:val="32"/>
          <w:szCs w:val="32"/>
        </w:rPr>
      </w:pPr>
    </w:p>
    <w:p w14:paraId="6904D070" w14:textId="77777777" w:rsidR="005D1FAF" w:rsidRDefault="005D1FAF" w:rsidP="00AF0A32">
      <w:pPr>
        <w:rPr>
          <w:color w:val="2A6ABC" w:themeColor="accent6"/>
          <w:sz w:val="32"/>
          <w:szCs w:val="32"/>
        </w:rPr>
      </w:pPr>
    </w:p>
    <w:p w14:paraId="104D73EE" w14:textId="77777777" w:rsidR="005D1FAF" w:rsidRDefault="005D1FAF" w:rsidP="00AF0A32">
      <w:pPr>
        <w:rPr>
          <w:color w:val="2A6ABC" w:themeColor="accent6"/>
          <w:sz w:val="32"/>
          <w:szCs w:val="32"/>
        </w:rPr>
      </w:pPr>
    </w:p>
    <w:p w14:paraId="71D0D6A6" w14:textId="77777777" w:rsidR="005D1FAF" w:rsidRDefault="005D1FAF" w:rsidP="00AF0A32">
      <w:pPr>
        <w:rPr>
          <w:color w:val="2A6ABC" w:themeColor="accent6"/>
          <w:sz w:val="32"/>
          <w:szCs w:val="32"/>
        </w:rPr>
      </w:pPr>
    </w:p>
    <w:p w14:paraId="4B217E18" w14:textId="77777777" w:rsidR="005D1FAF" w:rsidRDefault="005D1FAF" w:rsidP="00AF0A32">
      <w:pPr>
        <w:rPr>
          <w:color w:val="2A6ABC" w:themeColor="accent6"/>
          <w:sz w:val="32"/>
          <w:szCs w:val="32"/>
        </w:rPr>
      </w:pPr>
    </w:p>
    <w:p w14:paraId="1CB53C77" w14:textId="77777777" w:rsidR="005D1FAF" w:rsidRDefault="005D1FAF" w:rsidP="00AF0A32">
      <w:pPr>
        <w:rPr>
          <w:color w:val="2A6ABC" w:themeColor="accent6"/>
          <w:sz w:val="32"/>
          <w:szCs w:val="32"/>
        </w:rPr>
      </w:pPr>
    </w:p>
    <w:p w14:paraId="1B7FD8FA" w14:textId="77777777" w:rsidR="005D1FAF" w:rsidRDefault="005D1FAF" w:rsidP="00AF0A32">
      <w:pPr>
        <w:rPr>
          <w:color w:val="2A6ABC" w:themeColor="accent6"/>
          <w:sz w:val="32"/>
          <w:szCs w:val="32"/>
        </w:rPr>
      </w:pPr>
    </w:p>
    <w:p w14:paraId="1276F77D" w14:textId="77777777" w:rsidR="005D1FAF" w:rsidRDefault="005D1FAF" w:rsidP="00AF0A32">
      <w:pPr>
        <w:rPr>
          <w:color w:val="2A6ABC" w:themeColor="accent6"/>
          <w:sz w:val="32"/>
          <w:szCs w:val="32"/>
        </w:rPr>
      </w:pPr>
    </w:p>
    <w:p w14:paraId="70AD6A40" w14:textId="12B3B016" w:rsidR="00B3508B" w:rsidRPr="00EF636C" w:rsidRDefault="00EF636C" w:rsidP="00AF0A32">
      <w:pPr>
        <w:rPr>
          <w:color w:val="2A6ABC" w:themeColor="accent6"/>
          <w:sz w:val="32"/>
          <w:szCs w:val="32"/>
        </w:rPr>
      </w:pPr>
      <w:r w:rsidRPr="00EF636C">
        <w:rPr>
          <w:color w:val="2A6ABC" w:themeColor="accent6"/>
          <w:sz w:val="32"/>
          <w:szCs w:val="32"/>
        </w:rPr>
        <w:t>B.WORDPRESS INSTALLATION</w:t>
      </w:r>
    </w:p>
    <w:p w14:paraId="0992DEC7" w14:textId="5993F348" w:rsidR="006D16A9" w:rsidRDefault="00E03D53" w:rsidP="00AF0A32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="006D16A9" w:rsidRPr="006D16A9">
        <w:rPr>
          <w:sz w:val="24"/>
          <w:szCs w:val="24"/>
        </w:rPr>
        <w:t>Download &amp; Set Up WordPress</w:t>
      </w:r>
    </w:p>
    <w:p w14:paraId="308FF068" w14:textId="7601DB66" w:rsidR="00DA3D4E" w:rsidRDefault="00DA3D4E" w:rsidP="00E03D53">
      <w:pPr>
        <w:rPr>
          <w:sz w:val="24"/>
          <w:szCs w:val="24"/>
        </w:rPr>
      </w:pPr>
      <w:r w:rsidRPr="00DA3D4E">
        <w:rPr>
          <w:noProof/>
          <w:sz w:val="24"/>
          <w:szCs w:val="24"/>
        </w:rPr>
        <w:drawing>
          <wp:inline distT="0" distB="0" distL="0" distR="0" wp14:anchorId="404AD257" wp14:editId="40C3FC7F">
            <wp:extent cx="5486400" cy="445770"/>
            <wp:effectExtent l="0" t="0" r="0" b="0"/>
            <wp:docPr id="138541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112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EBE5" w14:textId="5315BB02" w:rsidR="00DA3D4E" w:rsidRDefault="00DA3D4E" w:rsidP="00E03D53">
      <w:pPr>
        <w:rPr>
          <w:sz w:val="24"/>
          <w:szCs w:val="24"/>
        </w:rPr>
      </w:pPr>
      <w:r w:rsidRPr="00DA3D4E">
        <w:rPr>
          <w:noProof/>
          <w:sz w:val="24"/>
          <w:szCs w:val="24"/>
        </w:rPr>
        <w:drawing>
          <wp:inline distT="0" distB="0" distL="0" distR="0" wp14:anchorId="03B42E72" wp14:editId="3930068F">
            <wp:extent cx="5486400" cy="1642745"/>
            <wp:effectExtent l="0" t="0" r="0" b="0"/>
            <wp:docPr id="115052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2783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F9AF" w14:textId="3F4655B3" w:rsidR="00DA3D4E" w:rsidRPr="00E03D53" w:rsidRDefault="00DA3D4E" w:rsidP="00E03D53">
      <w:pPr>
        <w:rPr>
          <w:sz w:val="24"/>
          <w:szCs w:val="24"/>
        </w:rPr>
      </w:pPr>
      <w:r w:rsidRPr="00DA3D4E">
        <w:rPr>
          <w:noProof/>
          <w:sz w:val="24"/>
          <w:szCs w:val="24"/>
        </w:rPr>
        <w:drawing>
          <wp:inline distT="0" distB="0" distL="0" distR="0" wp14:anchorId="0852918B" wp14:editId="3A760A7F">
            <wp:extent cx="5486400" cy="3180080"/>
            <wp:effectExtent l="0" t="0" r="0" b="1270"/>
            <wp:docPr id="19667479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47963" name="Picture 1" descr="A screen 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B4DC" w14:textId="77777777" w:rsidR="00E03D53" w:rsidRPr="00E03D53" w:rsidRDefault="00E03D53" w:rsidP="00E03D53">
      <w:pPr>
        <w:rPr>
          <w:sz w:val="24"/>
          <w:szCs w:val="24"/>
        </w:rPr>
      </w:pPr>
      <w:proofErr w:type="spellStart"/>
      <w:r w:rsidRPr="00E03D53">
        <w:rPr>
          <w:sz w:val="24"/>
          <w:szCs w:val="24"/>
        </w:rPr>
        <w:t>sudo</w:t>
      </w:r>
      <w:proofErr w:type="spellEnd"/>
      <w:r w:rsidRPr="00E03D53">
        <w:rPr>
          <w:sz w:val="24"/>
          <w:szCs w:val="24"/>
        </w:rPr>
        <w:t xml:space="preserve"> unzip latest.zip</w:t>
      </w:r>
    </w:p>
    <w:p w14:paraId="12FD1818" w14:textId="77777777" w:rsidR="00E03D53" w:rsidRPr="00E03D53" w:rsidRDefault="00E03D53" w:rsidP="00E03D53">
      <w:pPr>
        <w:rPr>
          <w:sz w:val="24"/>
          <w:szCs w:val="24"/>
        </w:rPr>
      </w:pPr>
      <w:proofErr w:type="spellStart"/>
      <w:r w:rsidRPr="00E03D53">
        <w:rPr>
          <w:sz w:val="24"/>
          <w:szCs w:val="24"/>
        </w:rPr>
        <w:t>sudo</w:t>
      </w:r>
      <w:proofErr w:type="spellEnd"/>
      <w:r w:rsidRPr="00E03D53">
        <w:rPr>
          <w:sz w:val="24"/>
          <w:szCs w:val="24"/>
        </w:rPr>
        <w:t xml:space="preserve"> mv </w:t>
      </w:r>
      <w:proofErr w:type="spellStart"/>
      <w:r w:rsidRPr="00E03D53">
        <w:rPr>
          <w:sz w:val="24"/>
          <w:szCs w:val="24"/>
        </w:rPr>
        <w:t>wordpress</w:t>
      </w:r>
      <w:proofErr w:type="spellEnd"/>
      <w:r w:rsidRPr="00E03D53">
        <w:rPr>
          <w:sz w:val="24"/>
          <w:szCs w:val="24"/>
        </w:rPr>
        <w:t>/* .</w:t>
      </w:r>
    </w:p>
    <w:p w14:paraId="3AAE80D1" w14:textId="1291FEBA" w:rsidR="00E03D53" w:rsidRDefault="00E03D53" w:rsidP="00E03D53">
      <w:pPr>
        <w:rPr>
          <w:sz w:val="24"/>
          <w:szCs w:val="24"/>
        </w:rPr>
      </w:pPr>
      <w:proofErr w:type="spellStart"/>
      <w:r w:rsidRPr="00E03D53">
        <w:rPr>
          <w:sz w:val="24"/>
          <w:szCs w:val="24"/>
        </w:rPr>
        <w:t>sudo</w:t>
      </w:r>
      <w:proofErr w:type="spellEnd"/>
      <w:r w:rsidRPr="00E03D53">
        <w:rPr>
          <w:sz w:val="24"/>
          <w:szCs w:val="24"/>
        </w:rPr>
        <w:t xml:space="preserve"> rm -rf </w:t>
      </w:r>
      <w:proofErr w:type="spellStart"/>
      <w:r w:rsidRPr="00E03D53">
        <w:rPr>
          <w:sz w:val="24"/>
          <w:szCs w:val="24"/>
        </w:rPr>
        <w:t>wordpress</w:t>
      </w:r>
      <w:proofErr w:type="spellEnd"/>
      <w:r w:rsidRPr="00E03D53">
        <w:rPr>
          <w:sz w:val="24"/>
          <w:szCs w:val="24"/>
        </w:rPr>
        <w:t xml:space="preserve"> latest.zip</w:t>
      </w:r>
    </w:p>
    <w:p w14:paraId="4E947A85" w14:textId="747AE194" w:rsidR="00E03D53" w:rsidRDefault="00E03D53" w:rsidP="00E03D53">
      <w:pPr>
        <w:rPr>
          <w:sz w:val="24"/>
          <w:szCs w:val="24"/>
        </w:rPr>
      </w:pPr>
    </w:p>
    <w:p w14:paraId="34F8B416" w14:textId="02785DAA" w:rsidR="006D16A9" w:rsidRDefault="006D16A9" w:rsidP="00AF0A32">
      <w:pPr>
        <w:rPr>
          <w:sz w:val="24"/>
          <w:szCs w:val="24"/>
        </w:rPr>
      </w:pPr>
    </w:p>
    <w:p w14:paraId="60CC901D" w14:textId="77777777" w:rsidR="00E03D53" w:rsidRDefault="00E03D53" w:rsidP="00AF0A32">
      <w:pPr>
        <w:rPr>
          <w:sz w:val="24"/>
          <w:szCs w:val="24"/>
        </w:rPr>
      </w:pPr>
    </w:p>
    <w:p w14:paraId="3A534872" w14:textId="3F13A831" w:rsidR="00E03D53" w:rsidRDefault="00E03D53" w:rsidP="00AF0A32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Pr="00E03D53">
        <w:rPr>
          <w:sz w:val="24"/>
          <w:szCs w:val="24"/>
        </w:rPr>
        <w:t>Set Permissions</w:t>
      </w:r>
    </w:p>
    <w:p w14:paraId="4F6F3A52" w14:textId="75DE0C21" w:rsidR="00E03D53" w:rsidRDefault="000F6E0B" w:rsidP="00AF0A32">
      <w:pPr>
        <w:rPr>
          <w:sz w:val="24"/>
          <w:szCs w:val="24"/>
        </w:rPr>
      </w:pPr>
      <w:r w:rsidRPr="000F6E0B">
        <w:rPr>
          <w:noProof/>
          <w:sz w:val="24"/>
          <w:szCs w:val="24"/>
        </w:rPr>
        <w:lastRenderedPageBreak/>
        <w:drawing>
          <wp:inline distT="0" distB="0" distL="0" distR="0" wp14:anchorId="62845322" wp14:editId="02906B91">
            <wp:extent cx="5486400" cy="374015"/>
            <wp:effectExtent l="0" t="0" r="0" b="6985"/>
            <wp:docPr id="135688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816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6F94" w14:textId="77777777" w:rsidR="00E03D53" w:rsidRDefault="00E03D53" w:rsidP="00AF0A32">
      <w:pPr>
        <w:rPr>
          <w:sz w:val="24"/>
          <w:szCs w:val="24"/>
        </w:rPr>
      </w:pPr>
    </w:p>
    <w:p w14:paraId="062044BE" w14:textId="22E86F71" w:rsidR="000F6E0B" w:rsidRDefault="000F6E0B" w:rsidP="00AF0A32">
      <w:pPr>
        <w:rPr>
          <w:sz w:val="24"/>
          <w:szCs w:val="24"/>
        </w:rPr>
      </w:pPr>
      <w:r w:rsidRPr="000F6E0B">
        <w:rPr>
          <w:sz w:val="24"/>
          <w:szCs w:val="24"/>
        </w:rPr>
        <w:t>Create a WordPress Database</w:t>
      </w:r>
    </w:p>
    <w:p w14:paraId="683E7073" w14:textId="4A882F13" w:rsidR="000F6E0B" w:rsidRDefault="000F6E0B" w:rsidP="00AF0A32">
      <w:pPr>
        <w:rPr>
          <w:sz w:val="24"/>
          <w:szCs w:val="24"/>
        </w:rPr>
      </w:pPr>
      <w:r w:rsidRPr="000F6E0B">
        <w:rPr>
          <w:noProof/>
          <w:sz w:val="24"/>
          <w:szCs w:val="24"/>
        </w:rPr>
        <w:drawing>
          <wp:inline distT="0" distB="0" distL="0" distR="0" wp14:anchorId="6582DB78" wp14:editId="09A058C6">
            <wp:extent cx="5486400" cy="1748155"/>
            <wp:effectExtent l="0" t="0" r="0" b="4445"/>
            <wp:docPr id="2123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0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5284" w14:textId="1504FF2B" w:rsidR="00C26708" w:rsidRDefault="00C26708" w:rsidP="00AF0A32">
      <w:pPr>
        <w:rPr>
          <w:sz w:val="24"/>
          <w:szCs w:val="24"/>
        </w:rPr>
      </w:pPr>
      <w:r>
        <w:rPr>
          <w:sz w:val="24"/>
          <w:szCs w:val="24"/>
        </w:rPr>
        <w:t>Create password for database</w:t>
      </w:r>
    </w:p>
    <w:p w14:paraId="5D71EBB1" w14:textId="77555620" w:rsidR="000F6E0B" w:rsidRDefault="000F6E0B" w:rsidP="00AF0A32">
      <w:pPr>
        <w:rPr>
          <w:sz w:val="24"/>
          <w:szCs w:val="24"/>
        </w:rPr>
      </w:pPr>
      <w:r w:rsidRPr="000F6E0B">
        <w:rPr>
          <w:noProof/>
          <w:sz w:val="24"/>
          <w:szCs w:val="24"/>
        </w:rPr>
        <w:drawing>
          <wp:inline distT="0" distB="0" distL="0" distR="0" wp14:anchorId="1FD60DBA" wp14:editId="1FC6008F">
            <wp:extent cx="5486400" cy="1645285"/>
            <wp:effectExtent l="0" t="0" r="0" b="0"/>
            <wp:docPr id="74876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642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F6B1" w14:textId="77777777" w:rsidR="000F6E0B" w:rsidRDefault="000F6E0B" w:rsidP="00AF0A32">
      <w:pPr>
        <w:rPr>
          <w:sz w:val="24"/>
          <w:szCs w:val="24"/>
        </w:rPr>
      </w:pPr>
    </w:p>
    <w:p w14:paraId="0AB7ED50" w14:textId="3BC97B7F" w:rsidR="00C26708" w:rsidRDefault="00C26708" w:rsidP="00AF0A32">
      <w:pPr>
        <w:rPr>
          <w:sz w:val="24"/>
          <w:szCs w:val="24"/>
        </w:rPr>
      </w:pPr>
      <w:r>
        <w:rPr>
          <w:sz w:val="24"/>
          <w:szCs w:val="24"/>
        </w:rPr>
        <w:t>Create database</w:t>
      </w:r>
    </w:p>
    <w:p w14:paraId="25BEF005" w14:textId="4319E125" w:rsidR="000F6E0B" w:rsidRDefault="009F3DC1" w:rsidP="00AF0A32">
      <w:pPr>
        <w:rPr>
          <w:sz w:val="24"/>
          <w:szCs w:val="24"/>
        </w:rPr>
      </w:pPr>
      <w:r w:rsidRPr="009F3DC1">
        <w:rPr>
          <w:noProof/>
          <w:sz w:val="24"/>
          <w:szCs w:val="24"/>
        </w:rPr>
        <w:drawing>
          <wp:inline distT="0" distB="0" distL="0" distR="0" wp14:anchorId="52DF3217" wp14:editId="3454CDED">
            <wp:extent cx="5486400" cy="458470"/>
            <wp:effectExtent l="0" t="0" r="0" b="0"/>
            <wp:docPr id="213986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693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0E9C" w14:textId="77777777" w:rsidR="00C26708" w:rsidRDefault="00C26708" w:rsidP="00AF0A32">
      <w:pPr>
        <w:rPr>
          <w:sz w:val="24"/>
          <w:szCs w:val="24"/>
        </w:rPr>
      </w:pPr>
    </w:p>
    <w:p w14:paraId="4B66CDCF" w14:textId="4330D3C3" w:rsidR="00C26708" w:rsidRDefault="00C26708" w:rsidP="00AF0A32">
      <w:pPr>
        <w:rPr>
          <w:sz w:val="24"/>
          <w:szCs w:val="24"/>
        </w:rPr>
      </w:pPr>
      <w:r>
        <w:rPr>
          <w:sz w:val="24"/>
          <w:szCs w:val="24"/>
        </w:rPr>
        <w:t>Create User</w:t>
      </w:r>
    </w:p>
    <w:p w14:paraId="4A2EB885" w14:textId="7D7F114D" w:rsidR="009F3DC1" w:rsidRDefault="009F3DC1" w:rsidP="00AF0A32">
      <w:pPr>
        <w:rPr>
          <w:sz w:val="24"/>
          <w:szCs w:val="24"/>
        </w:rPr>
      </w:pPr>
      <w:r w:rsidRPr="009F3DC1">
        <w:rPr>
          <w:noProof/>
          <w:sz w:val="24"/>
          <w:szCs w:val="24"/>
        </w:rPr>
        <w:drawing>
          <wp:inline distT="0" distB="0" distL="0" distR="0" wp14:anchorId="0EC7C112" wp14:editId="7FB6ECAE">
            <wp:extent cx="5486400" cy="388620"/>
            <wp:effectExtent l="0" t="0" r="0" b="0"/>
            <wp:docPr id="147057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727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DBBF" w14:textId="77777777" w:rsidR="00C26708" w:rsidRDefault="00C26708" w:rsidP="00AF0A32">
      <w:pPr>
        <w:rPr>
          <w:sz w:val="24"/>
          <w:szCs w:val="24"/>
        </w:rPr>
      </w:pPr>
    </w:p>
    <w:p w14:paraId="2A37CB65" w14:textId="401A9813" w:rsidR="00C26708" w:rsidRDefault="00C26708" w:rsidP="00AF0A32">
      <w:pPr>
        <w:rPr>
          <w:sz w:val="24"/>
          <w:szCs w:val="24"/>
        </w:rPr>
      </w:pPr>
      <w:r>
        <w:rPr>
          <w:sz w:val="24"/>
          <w:szCs w:val="24"/>
        </w:rPr>
        <w:t>Grant privileges</w:t>
      </w:r>
    </w:p>
    <w:p w14:paraId="2C830141" w14:textId="3F818C4A" w:rsidR="009F3DC1" w:rsidRDefault="008B75DF" w:rsidP="00AF0A32">
      <w:pPr>
        <w:rPr>
          <w:sz w:val="24"/>
          <w:szCs w:val="24"/>
        </w:rPr>
      </w:pPr>
      <w:r w:rsidRPr="008B75DF">
        <w:rPr>
          <w:noProof/>
          <w:sz w:val="24"/>
          <w:szCs w:val="24"/>
        </w:rPr>
        <w:drawing>
          <wp:inline distT="0" distB="0" distL="0" distR="0" wp14:anchorId="67EFC2D4" wp14:editId="69012275">
            <wp:extent cx="5486400" cy="506730"/>
            <wp:effectExtent l="0" t="0" r="0" b="7620"/>
            <wp:docPr id="77490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064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9A6A" w14:textId="209A143E" w:rsidR="00C26708" w:rsidRDefault="00C26708" w:rsidP="00AF0A32">
      <w:pPr>
        <w:rPr>
          <w:sz w:val="24"/>
          <w:szCs w:val="24"/>
        </w:rPr>
      </w:pPr>
      <w:r>
        <w:rPr>
          <w:sz w:val="24"/>
          <w:szCs w:val="24"/>
        </w:rPr>
        <w:t xml:space="preserve">Flush and exit </w:t>
      </w:r>
    </w:p>
    <w:p w14:paraId="22677732" w14:textId="33310288" w:rsidR="008B75DF" w:rsidRDefault="008B75DF" w:rsidP="00AF0A32">
      <w:pPr>
        <w:rPr>
          <w:sz w:val="24"/>
          <w:szCs w:val="24"/>
        </w:rPr>
      </w:pPr>
      <w:r w:rsidRPr="008B75DF">
        <w:rPr>
          <w:noProof/>
          <w:sz w:val="24"/>
          <w:szCs w:val="24"/>
        </w:rPr>
        <w:lastRenderedPageBreak/>
        <w:drawing>
          <wp:inline distT="0" distB="0" distL="0" distR="0" wp14:anchorId="7A3AD8C5" wp14:editId="585003B1">
            <wp:extent cx="4048690" cy="1114581"/>
            <wp:effectExtent l="0" t="0" r="0" b="9525"/>
            <wp:docPr id="14246915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9153" name="Picture 1" descr="A black screen with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F084" w14:textId="77777777" w:rsidR="008B75DF" w:rsidRDefault="008B75DF" w:rsidP="00AF0A32">
      <w:pPr>
        <w:rPr>
          <w:sz w:val="24"/>
          <w:szCs w:val="24"/>
        </w:rPr>
      </w:pPr>
    </w:p>
    <w:p w14:paraId="7B0A7F4F" w14:textId="77777777" w:rsidR="008B75DF" w:rsidRDefault="008B75DF" w:rsidP="00AF0A32">
      <w:pPr>
        <w:rPr>
          <w:sz w:val="24"/>
          <w:szCs w:val="24"/>
        </w:rPr>
      </w:pPr>
    </w:p>
    <w:p w14:paraId="3F83DE75" w14:textId="0F135A97" w:rsidR="008B75DF" w:rsidRDefault="008B75DF" w:rsidP="00AF0A32">
      <w:pPr>
        <w:rPr>
          <w:sz w:val="24"/>
          <w:szCs w:val="24"/>
        </w:rPr>
      </w:pPr>
      <w:r w:rsidRPr="008B75DF">
        <w:rPr>
          <w:sz w:val="24"/>
          <w:szCs w:val="24"/>
        </w:rPr>
        <w:t>Configure WordPress</w:t>
      </w:r>
    </w:p>
    <w:p w14:paraId="5FD1C216" w14:textId="0016FDC2" w:rsidR="00532A7C" w:rsidRDefault="006D628D" w:rsidP="00AF0A32">
      <w:pPr>
        <w:rPr>
          <w:sz w:val="24"/>
          <w:szCs w:val="24"/>
        </w:rPr>
      </w:pPr>
      <w:r w:rsidRPr="006D628D">
        <w:rPr>
          <w:noProof/>
          <w:sz w:val="24"/>
          <w:szCs w:val="24"/>
        </w:rPr>
        <w:drawing>
          <wp:inline distT="0" distB="0" distL="0" distR="0" wp14:anchorId="0D119927" wp14:editId="5098F77E">
            <wp:extent cx="5486400" cy="276860"/>
            <wp:effectExtent l="0" t="0" r="0" b="8890"/>
            <wp:docPr id="84693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303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4E9E" w14:textId="77777777" w:rsidR="00B3508B" w:rsidRDefault="00B3508B" w:rsidP="00AF0A32">
      <w:pPr>
        <w:rPr>
          <w:sz w:val="24"/>
          <w:szCs w:val="24"/>
        </w:rPr>
      </w:pPr>
    </w:p>
    <w:p w14:paraId="1A30AFC7" w14:textId="7156737C" w:rsidR="00B3508B" w:rsidRDefault="00B3508B" w:rsidP="00AF0A32">
      <w:pPr>
        <w:rPr>
          <w:sz w:val="24"/>
          <w:szCs w:val="24"/>
        </w:rPr>
      </w:pPr>
      <w:r>
        <w:rPr>
          <w:sz w:val="24"/>
          <w:szCs w:val="24"/>
        </w:rPr>
        <w:t xml:space="preserve">Replace default values with actual database </w:t>
      </w:r>
      <w:proofErr w:type="spellStart"/>
      <w:r>
        <w:rPr>
          <w:sz w:val="24"/>
          <w:szCs w:val="24"/>
        </w:rPr>
        <w:t>name,user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name,password</w:t>
      </w:r>
      <w:proofErr w:type="spellEnd"/>
    </w:p>
    <w:p w14:paraId="2C550607" w14:textId="797580A9" w:rsidR="006D628D" w:rsidRDefault="006D628D" w:rsidP="00AF0A32">
      <w:pPr>
        <w:rPr>
          <w:sz w:val="24"/>
          <w:szCs w:val="24"/>
        </w:rPr>
      </w:pPr>
      <w:r w:rsidRPr="006D628D">
        <w:rPr>
          <w:noProof/>
          <w:sz w:val="24"/>
          <w:szCs w:val="24"/>
        </w:rPr>
        <w:drawing>
          <wp:inline distT="0" distB="0" distL="0" distR="0" wp14:anchorId="2BD5D206" wp14:editId="1E604743">
            <wp:extent cx="5486400" cy="2438400"/>
            <wp:effectExtent l="0" t="0" r="0" b="0"/>
            <wp:docPr id="875632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32672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1546" w14:textId="77777777" w:rsidR="00B3508B" w:rsidRDefault="00B3508B" w:rsidP="00AF0A32">
      <w:pPr>
        <w:rPr>
          <w:sz w:val="24"/>
          <w:szCs w:val="24"/>
        </w:rPr>
      </w:pPr>
    </w:p>
    <w:p w14:paraId="6550DA24" w14:textId="77777777" w:rsidR="00B3508B" w:rsidRDefault="00B3508B" w:rsidP="00AF0A32">
      <w:pPr>
        <w:rPr>
          <w:sz w:val="24"/>
          <w:szCs w:val="24"/>
        </w:rPr>
      </w:pPr>
    </w:p>
    <w:p w14:paraId="0C5FF74B" w14:textId="77777777" w:rsidR="00B3508B" w:rsidRDefault="00B3508B" w:rsidP="00AF0A32">
      <w:pPr>
        <w:rPr>
          <w:sz w:val="24"/>
          <w:szCs w:val="24"/>
        </w:rPr>
      </w:pPr>
    </w:p>
    <w:p w14:paraId="59E6CD1C" w14:textId="77777777" w:rsidR="00B3508B" w:rsidRDefault="00B3508B" w:rsidP="00AF0A32">
      <w:pPr>
        <w:rPr>
          <w:sz w:val="24"/>
          <w:szCs w:val="24"/>
        </w:rPr>
      </w:pPr>
    </w:p>
    <w:p w14:paraId="6A764924" w14:textId="77777777" w:rsidR="00B3508B" w:rsidRDefault="00B3508B" w:rsidP="00AF0A32">
      <w:pPr>
        <w:rPr>
          <w:sz w:val="24"/>
          <w:szCs w:val="24"/>
        </w:rPr>
      </w:pPr>
    </w:p>
    <w:p w14:paraId="0D1E429E" w14:textId="77777777" w:rsidR="00B3508B" w:rsidRDefault="00B3508B" w:rsidP="00AF0A32">
      <w:pPr>
        <w:rPr>
          <w:sz w:val="24"/>
          <w:szCs w:val="24"/>
        </w:rPr>
      </w:pPr>
    </w:p>
    <w:p w14:paraId="3EEA7781" w14:textId="77777777" w:rsidR="00B3508B" w:rsidRDefault="00B3508B" w:rsidP="00AF0A32">
      <w:pPr>
        <w:rPr>
          <w:sz w:val="24"/>
          <w:szCs w:val="24"/>
        </w:rPr>
      </w:pPr>
    </w:p>
    <w:p w14:paraId="05CA0E20" w14:textId="77777777" w:rsidR="00B3508B" w:rsidRDefault="00B3508B" w:rsidP="00AF0A32">
      <w:pPr>
        <w:rPr>
          <w:sz w:val="24"/>
          <w:szCs w:val="24"/>
        </w:rPr>
      </w:pPr>
    </w:p>
    <w:p w14:paraId="356B9F29" w14:textId="77777777" w:rsidR="00B3508B" w:rsidRDefault="00B3508B" w:rsidP="00AF0A32">
      <w:pPr>
        <w:rPr>
          <w:sz w:val="24"/>
          <w:szCs w:val="24"/>
        </w:rPr>
      </w:pPr>
    </w:p>
    <w:p w14:paraId="455EEC3E" w14:textId="77777777" w:rsidR="00B3508B" w:rsidRDefault="00B3508B" w:rsidP="00AF0A32">
      <w:pPr>
        <w:rPr>
          <w:sz w:val="24"/>
          <w:szCs w:val="24"/>
        </w:rPr>
      </w:pPr>
    </w:p>
    <w:p w14:paraId="5AC866E3" w14:textId="77777777" w:rsidR="00B3508B" w:rsidRDefault="00B3508B" w:rsidP="00AF0A32">
      <w:pPr>
        <w:rPr>
          <w:sz w:val="24"/>
          <w:szCs w:val="24"/>
        </w:rPr>
      </w:pPr>
    </w:p>
    <w:p w14:paraId="47991CE6" w14:textId="77777777" w:rsidR="00B3508B" w:rsidRDefault="00B3508B" w:rsidP="00AF0A32">
      <w:pPr>
        <w:rPr>
          <w:sz w:val="24"/>
          <w:szCs w:val="24"/>
        </w:rPr>
      </w:pPr>
    </w:p>
    <w:p w14:paraId="0D736116" w14:textId="496FE2F3" w:rsidR="006D628D" w:rsidRDefault="006D628D" w:rsidP="00AF0A32">
      <w:pPr>
        <w:rPr>
          <w:sz w:val="24"/>
          <w:szCs w:val="24"/>
        </w:rPr>
      </w:pPr>
      <w:r w:rsidRPr="006D628D">
        <w:rPr>
          <w:sz w:val="24"/>
          <w:szCs w:val="24"/>
        </w:rPr>
        <w:lastRenderedPageBreak/>
        <w:t>Restart Apache &amp; Open WordPress</w:t>
      </w:r>
    </w:p>
    <w:p w14:paraId="18BB4BB5" w14:textId="1949A58F" w:rsidR="006D628D" w:rsidRDefault="006D628D" w:rsidP="00AF0A32">
      <w:pPr>
        <w:rPr>
          <w:sz w:val="24"/>
          <w:szCs w:val="24"/>
        </w:rPr>
      </w:pPr>
      <w:r w:rsidRPr="006D628D">
        <w:rPr>
          <w:noProof/>
          <w:sz w:val="24"/>
          <w:szCs w:val="24"/>
        </w:rPr>
        <w:drawing>
          <wp:inline distT="0" distB="0" distL="0" distR="0" wp14:anchorId="39611BF1" wp14:editId="63934108">
            <wp:extent cx="5486400" cy="233680"/>
            <wp:effectExtent l="0" t="0" r="0" b="0"/>
            <wp:docPr id="44323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399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1C94" w14:textId="44F3B22E" w:rsidR="006D628D" w:rsidRDefault="006D628D" w:rsidP="00AF0A32">
      <w:pPr>
        <w:rPr>
          <w:sz w:val="24"/>
          <w:szCs w:val="24"/>
        </w:rPr>
      </w:pPr>
      <w:r w:rsidRPr="006D628D">
        <w:rPr>
          <w:noProof/>
          <w:sz w:val="24"/>
          <w:szCs w:val="24"/>
        </w:rPr>
        <w:drawing>
          <wp:inline distT="0" distB="0" distL="0" distR="0" wp14:anchorId="5407584A" wp14:editId="4C30B2F9">
            <wp:extent cx="5486400" cy="2426970"/>
            <wp:effectExtent l="0" t="0" r="0" b="0"/>
            <wp:docPr id="2028406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06286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AFA9" w14:textId="4A194A68" w:rsidR="006D628D" w:rsidRDefault="006D628D" w:rsidP="00AF0A32">
      <w:pPr>
        <w:rPr>
          <w:sz w:val="24"/>
          <w:szCs w:val="24"/>
        </w:rPr>
      </w:pPr>
      <w:r w:rsidRPr="006D628D">
        <w:rPr>
          <w:noProof/>
          <w:sz w:val="24"/>
          <w:szCs w:val="24"/>
        </w:rPr>
        <w:drawing>
          <wp:inline distT="0" distB="0" distL="0" distR="0" wp14:anchorId="4748621B" wp14:editId="5880BCF1">
            <wp:extent cx="5486400" cy="2409190"/>
            <wp:effectExtent l="0" t="0" r="0" b="0"/>
            <wp:docPr id="1272221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21198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8B88" w14:textId="77777777" w:rsidR="006D628D" w:rsidRDefault="006D628D" w:rsidP="00AF0A32">
      <w:pPr>
        <w:rPr>
          <w:sz w:val="24"/>
          <w:szCs w:val="24"/>
        </w:rPr>
      </w:pPr>
    </w:p>
    <w:p w14:paraId="19820DF7" w14:textId="77777777" w:rsidR="006D628D" w:rsidRDefault="006D628D" w:rsidP="00AF0A32">
      <w:pPr>
        <w:rPr>
          <w:sz w:val="24"/>
          <w:szCs w:val="24"/>
        </w:rPr>
      </w:pPr>
    </w:p>
    <w:p w14:paraId="4944FC7F" w14:textId="77777777" w:rsidR="00B3508B" w:rsidRDefault="00B3508B" w:rsidP="00AF0A32">
      <w:pPr>
        <w:rPr>
          <w:sz w:val="24"/>
          <w:szCs w:val="24"/>
        </w:rPr>
      </w:pPr>
    </w:p>
    <w:p w14:paraId="27E79E13" w14:textId="77777777" w:rsidR="00B3508B" w:rsidRDefault="00B3508B" w:rsidP="00AF0A32">
      <w:pPr>
        <w:rPr>
          <w:sz w:val="24"/>
          <w:szCs w:val="24"/>
        </w:rPr>
      </w:pPr>
    </w:p>
    <w:p w14:paraId="793D548A" w14:textId="77777777" w:rsidR="00B3508B" w:rsidRDefault="00B3508B" w:rsidP="00AF0A32">
      <w:pPr>
        <w:rPr>
          <w:sz w:val="24"/>
          <w:szCs w:val="24"/>
        </w:rPr>
      </w:pPr>
    </w:p>
    <w:p w14:paraId="1940EB68" w14:textId="77777777" w:rsidR="00B3508B" w:rsidRDefault="00B3508B" w:rsidP="00AF0A32">
      <w:pPr>
        <w:rPr>
          <w:sz w:val="24"/>
          <w:szCs w:val="24"/>
        </w:rPr>
      </w:pPr>
    </w:p>
    <w:p w14:paraId="4070BDB5" w14:textId="77777777" w:rsidR="00B3508B" w:rsidRDefault="00B3508B" w:rsidP="00AF0A32">
      <w:pPr>
        <w:rPr>
          <w:sz w:val="24"/>
          <w:szCs w:val="24"/>
        </w:rPr>
      </w:pPr>
    </w:p>
    <w:p w14:paraId="3B8A76F9" w14:textId="77777777" w:rsidR="00B3508B" w:rsidRDefault="00B3508B" w:rsidP="00AF0A32">
      <w:pPr>
        <w:rPr>
          <w:sz w:val="24"/>
          <w:szCs w:val="24"/>
        </w:rPr>
      </w:pPr>
    </w:p>
    <w:p w14:paraId="7125BFFF" w14:textId="77777777" w:rsidR="00B3508B" w:rsidRDefault="00B3508B" w:rsidP="00AF0A32">
      <w:pPr>
        <w:rPr>
          <w:sz w:val="24"/>
          <w:szCs w:val="24"/>
        </w:rPr>
      </w:pPr>
    </w:p>
    <w:p w14:paraId="481930D4" w14:textId="77777777" w:rsidR="00B3508B" w:rsidRDefault="00B3508B" w:rsidP="00AF0A32">
      <w:pPr>
        <w:rPr>
          <w:sz w:val="24"/>
          <w:szCs w:val="24"/>
        </w:rPr>
      </w:pPr>
    </w:p>
    <w:p w14:paraId="1B86F655" w14:textId="77777777" w:rsidR="00B3508B" w:rsidRDefault="00B3508B" w:rsidP="00AF0A32">
      <w:pPr>
        <w:rPr>
          <w:sz w:val="24"/>
          <w:szCs w:val="24"/>
        </w:rPr>
      </w:pPr>
    </w:p>
    <w:p w14:paraId="087035B2" w14:textId="4D409E07" w:rsidR="00C26708" w:rsidRPr="00EF636C" w:rsidRDefault="00EF636C" w:rsidP="00AF0A32">
      <w:pPr>
        <w:rPr>
          <w:color w:val="2A6ABC" w:themeColor="accent6"/>
          <w:sz w:val="32"/>
          <w:szCs w:val="32"/>
        </w:rPr>
      </w:pPr>
      <w:r w:rsidRPr="00EF636C">
        <w:rPr>
          <w:rFonts w:ascii="Times New Roman" w:hAnsi="Times New Roman" w:cs="Times New Roman"/>
          <w:color w:val="2A6ABC" w:themeColor="accent6"/>
          <w:sz w:val="32"/>
          <w:szCs w:val="32"/>
        </w:rPr>
        <w:lastRenderedPageBreak/>
        <w:t>C. SSL/TSL FUCNTIONALITY</w:t>
      </w:r>
    </w:p>
    <w:p w14:paraId="0AF63EB6" w14:textId="2888D1A8" w:rsidR="003224DF" w:rsidRDefault="003224DF" w:rsidP="003224D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224DF">
        <w:rPr>
          <w:sz w:val="24"/>
          <w:szCs w:val="24"/>
        </w:rPr>
        <w:t>Instal</w:t>
      </w:r>
      <w:r w:rsidR="00C26708">
        <w:rPr>
          <w:sz w:val="24"/>
          <w:szCs w:val="24"/>
        </w:rPr>
        <w:t xml:space="preserve">l </w:t>
      </w:r>
      <w:proofErr w:type="spellStart"/>
      <w:r w:rsidR="00C26708">
        <w:rPr>
          <w:sz w:val="24"/>
          <w:szCs w:val="24"/>
        </w:rPr>
        <w:t>certbot</w:t>
      </w:r>
      <w:proofErr w:type="spellEnd"/>
      <w:r w:rsidR="00C26708">
        <w:rPr>
          <w:sz w:val="24"/>
          <w:szCs w:val="24"/>
        </w:rPr>
        <w:t xml:space="preserve"> and encrypt</w:t>
      </w:r>
    </w:p>
    <w:p w14:paraId="5DD2CF44" w14:textId="77777777" w:rsidR="00C26708" w:rsidRPr="003224DF" w:rsidRDefault="00C26708" w:rsidP="00C26708">
      <w:pPr>
        <w:pStyle w:val="ListParagraph"/>
        <w:rPr>
          <w:sz w:val="24"/>
          <w:szCs w:val="24"/>
        </w:rPr>
      </w:pPr>
    </w:p>
    <w:p w14:paraId="47EA07E5" w14:textId="1B894959" w:rsidR="003224DF" w:rsidRDefault="00F603A6" w:rsidP="003224DF">
      <w:pPr>
        <w:pStyle w:val="ListParagraph"/>
        <w:rPr>
          <w:sz w:val="24"/>
          <w:szCs w:val="24"/>
        </w:rPr>
      </w:pPr>
      <w:r w:rsidRPr="00F603A6">
        <w:rPr>
          <w:noProof/>
          <w:sz w:val="24"/>
          <w:szCs w:val="24"/>
        </w:rPr>
        <w:drawing>
          <wp:inline distT="0" distB="0" distL="0" distR="0" wp14:anchorId="7CCFA788" wp14:editId="2BC975E5">
            <wp:extent cx="5486400" cy="911225"/>
            <wp:effectExtent l="0" t="0" r="0" b="3175"/>
            <wp:docPr id="6158169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16900" name="Picture 1" descr="A screen 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AE02" w14:textId="10E86848" w:rsidR="00F603A6" w:rsidRDefault="00F603A6" w:rsidP="003224DF">
      <w:pPr>
        <w:pStyle w:val="ListParagraph"/>
        <w:rPr>
          <w:sz w:val="24"/>
          <w:szCs w:val="24"/>
        </w:rPr>
      </w:pPr>
      <w:r w:rsidRPr="00F603A6">
        <w:rPr>
          <w:noProof/>
          <w:sz w:val="24"/>
          <w:szCs w:val="24"/>
        </w:rPr>
        <w:drawing>
          <wp:inline distT="0" distB="0" distL="0" distR="0" wp14:anchorId="3EF55DD6" wp14:editId="14B2CEC4">
            <wp:extent cx="5486400" cy="2256790"/>
            <wp:effectExtent l="0" t="0" r="0" b="0"/>
            <wp:docPr id="60059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908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0FDC" w14:textId="48DBE2B4" w:rsidR="00F603A6" w:rsidRDefault="00F603A6" w:rsidP="003224DF">
      <w:pPr>
        <w:pStyle w:val="ListParagraph"/>
        <w:rPr>
          <w:sz w:val="24"/>
          <w:szCs w:val="24"/>
        </w:rPr>
      </w:pPr>
      <w:r w:rsidRPr="00F603A6">
        <w:rPr>
          <w:noProof/>
          <w:sz w:val="24"/>
          <w:szCs w:val="24"/>
        </w:rPr>
        <w:drawing>
          <wp:inline distT="0" distB="0" distL="0" distR="0" wp14:anchorId="3694E511" wp14:editId="2C9F45F6">
            <wp:extent cx="5486400" cy="2329180"/>
            <wp:effectExtent l="0" t="0" r="0" b="0"/>
            <wp:docPr id="139297127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71277" name="Picture 1" descr="A computer screen with white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A70B" w14:textId="6308BB85" w:rsidR="00F603A6" w:rsidRPr="003224DF" w:rsidRDefault="00F603A6" w:rsidP="003224DF">
      <w:pPr>
        <w:pStyle w:val="ListParagraph"/>
        <w:rPr>
          <w:sz w:val="24"/>
          <w:szCs w:val="24"/>
        </w:rPr>
      </w:pPr>
      <w:r w:rsidRPr="00F603A6">
        <w:rPr>
          <w:noProof/>
          <w:sz w:val="24"/>
          <w:szCs w:val="24"/>
        </w:rPr>
        <w:lastRenderedPageBreak/>
        <w:drawing>
          <wp:inline distT="0" distB="0" distL="0" distR="0" wp14:anchorId="610ECC0F" wp14:editId="0FB74720">
            <wp:extent cx="5087060" cy="5906324"/>
            <wp:effectExtent l="0" t="0" r="0" b="0"/>
            <wp:docPr id="136908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8597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6512" w14:textId="77777777" w:rsidR="008B75DF" w:rsidRDefault="008B75DF" w:rsidP="00AF0A32">
      <w:pPr>
        <w:rPr>
          <w:sz w:val="24"/>
          <w:szCs w:val="24"/>
        </w:rPr>
      </w:pPr>
    </w:p>
    <w:p w14:paraId="49FEA9C6" w14:textId="77777777" w:rsidR="00B3508B" w:rsidRDefault="00B3508B" w:rsidP="00AF0A32">
      <w:pPr>
        <w:rPr>
          <w:rFonts w:ascii="Times New Roman" w:hAnsi="Times New Roman" w:cs="Times New Roman"/>
          <w:sz w:val="28"/>
          <w:szCs w:val="28"/>
        </w:rPr>
      </w:pPr>
    </w:p>
    <w:p w14:paraId="79B3D486" w14:textId="77777777" w:rsidR="00B3508B" w:rsidRDefault="00B3508B" w:rsidP="00AF0A32">
      <w:pPr>
        <w:rPr>
          <w:rFonts w:ascii="Times New Roman" w:hAnsi="Times New Roman" w:cs="Times New Roman"/>
          <w:sz w:val="28"/>
          <w:szCs w:val="28"/>
        </w:rPr>
      </w:pPr>
    </w:p>
    <w:p w14:paraId="5AE39ED0" w14:textId="77777777" w:rsidR="00B3508B" w:rsidRDefault="00B3508B" w:rsidP="00AF0A32">
      <w:pPr>
        <w:rPr>
          <w:rFonts w:ascii="Times New Roman" w:hAnsi="Times New Roman" w:cs="Times New Roman"/>
          <w:sz w:val="28"/>
          <w:szCs w:val="28"/>
        </w:rPr>
      </w:pPr>
    </w:p>
    <w:p w14:paraId="4F4EBEE9" w14:textId="77777777" w:rsidR="00B3508B" w:rsidRDefault="00B3508B" w:rsidP="00AF0A32">
      <w:pPr>
        <w:rPr>
          <w:rFonts w:ascii="Times New Roman" w:hAnsi="Times New Roman" w:cs="Times New Roman"/>
          <w:sz w:val="28"/>
          <w:szCs w:val="28"/>
        </w:rPr>
      </w:pPr>
    </w:p>
    <w:p w14:paraId="39BC5EF7" w14:textId="77777777" w:rsidR="00B3508B" w:rsidRDefault="00B3508B" w:rsidP="00AF0A32">
      <w:pPr>
        <w:rPr>
          <w:rFonts w:ascii="Times New Roman" w:hAnsi="Times New Roman" w:cs="Times New Roman"/>
          <w:sz w:val="28"/>
          <w:szCs w:val="28"/>
        </w:rPr>
      </w:pPr>
    </w:p>
    <w:p w14:paraId="68462D25" w14:textId="77777777" w:rsidR="00B3508B" w:rsidRDefault="00B3508B" w:rsidP="00AF0A32">
      <w:pPr>
        <w:rPr>
          <w:rFonts w:ascii="Times New Roman" w:hAnsi="Times New Roman" w:cs="Times New Roman"/>
          <w:sz w:val="28"/>
          <w:szCs w:val="28"/>
        </w:rPr>
      </w:pPr>
    </w:p>
    <w:p w14:paraId="6F8385E4" w14:textId="77777777" w:rsidR="00B3508B" w:rsidRDefault="00B3508B" w:rsidP="00AF0A32">
      <w:pPr>
        <w:rPr>
          <w:rFonts w:ascii="Times New Roman" w:hAnsi="Times New Roman" w:cs="Times New Roman"/>
          <w:sz w:val="28"/>
          <w:szCs w:val="28"/>
        </w:rPr>
      </w:pPr>
    </w:p>
    <w:p w14:paraId="5CCADEE1" w14:textId="77777777" w:rsidR="00B3508B" w:rsidRDefault="00B3508B" w:rsidP="00AF0A32">
      <w:pPr>
        <w:rPr>
          <w:rFonts w:ascii="Times New Roman" w:hAnsi="Times New Roman" w:cs="Times New Roman"/>
          <w:sz w:val="28"/>
          <w:szCs w:val="28"/>
        </w:rPr>
      </w:pPr>
    </w:p>
    <w:p w14:paraId="0A352E94" w14:textId="722B3D99" w:rsidR="00EF636C" w:rsidRDefault="00EF636C" w:rsidP="00AF0A32">
      <w:pPr>
        <w:rPr>
          <w:rFonts w:ascii="Times New Roman" w:hAnsi="Times New Roman" w:cs="Times New Roman"/>
          <w:color w:val="2A6ABC" w:themeColor="accent6"/>
          <w:sz w:val="32"/>
          <w:szCs w:val="32"/>
        </w:rPr>
      </w:pPr>
      <w:r w:rsidRPr="00EF636C">
        <w:rPr>
          <w:rFonts w:ascii="Times New Roman" w:hAnsi="Times New Roman" w:cs="Times New Roman"/>
          <w:color w:val="2A6ABC" w:themeColor="accent6"/>
          <w:sz w:val="32"/>
          <w:szCs w:val="32"/>
        </w:rPr>
        <w:lastRenderedPageBreak/>
        <w:t>D. SCRIPTING</w:t>
      </w:r>
    </w:p>
    <w:p w14:paraId="5F28715A" w14:textId="198D88B8" w:rsidR="00EF636C" w:rsidRPr="005D1FAF" w:rsidRDefault="00EF636C" w:rsidP="00AF0A32">
      <w:pPr>
        <w:rPr>
          <w:rFonts w:asciiTheme="majorHAnsi" w:hAnsiTheme="majorHAnsi" w:cs="Times New Roman"/>
          <w:color w:val="000000" w:themeColor="text1"/>
          <w:sz w:val="24"/>
          <w:szCs w:val="24"/>
        </w:rPr>
      </w:pPr>
      <w:r w:rsidRPr="005D1FAF">
        <w:rPr>
          <w:rFonts w:asciiTheme="majorHAnsi" w:hAnsiTheme="majorHAnsi" w:cs="Times New Roman"/>
          <w:color w:val="000000" w:themeColor="text1"/>
          <w:sz w:val="24"/>
          <w:szCs w:val="24"/>
        </w:rPr>
        <w:t>1.Script Code</w:t>
      </w:r>
    </w:p>
    <w:p w14:paraId="1638D129" w14:textId="0C9372EA" w:rsidR="00F91D1B" w:rsidRDefault="00F91D1B" w:rsidP="00AF0A32">
      <w:pPr>
        <w:rPr>
          <w:sz w:val="24"/>
          <w:szCs w:val="24"/>
        </w:rPr>
      </w:pPr>
      <w:r w:rsidRPr="00F91D1B">
        <w:rPr>
          <w:noProof/>
          <w:sz w:val="24"/>
          <w:szCs w:val="24"/>
        </w:rPr>
        <w:drawing>
          <wp:inline distT="0" distB="0" distL="0" distR="0" wp14:anchorId="0FAC239F" wp14:editId="59DF4F78">
            <wp:extent cx="5420481" cy="400106"/>
            <wp:effectExtent l="0" t="0" r="0" b="0"/>
            <wp:docPr id="25614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401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969E" w14:textId="5ECE1072" w:rsidR="00F91D1B" w:rsidRDefault="00F91D1B" w:rsidP="00AF0A32">
      <w:pPr>
        <w:rPr>
          <w:sz w:val="24"/>
          <w:szCs w:val="24"/>
        </w:rPr>
      </w:pPr>
      <w:r w:rsidRPr="00F91D1B">
        <w:rPr>
          <w:noProof/>
          <w:sz w:val="24"/>
          <w:szCs w:val="24"/>
        </w:rPr>
        <w:drawing>
          <wp:inline distT="0" distB="0" distL="0" distR="0" wp14:anchorId="2259DBE1" wp14:editId="6C5500E1">
            <wp:extent cx="5153744" cy="238158"/>
            <wp:effectExtent l="0" t="0" r="8890" b="9525"/>
            <wp:docPr id="7833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071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53A6" w14:textId="5152A12F" w:rsidR="00C26708" w:rsidRDefault="00C26708" w:rsidP="00AF0A32">
      <w:pPr>
        <w:rPr>
          <w:sz w:val="24"/>
          <w:szCs w:val="24"/>
        </w:rPr>
      </w:pPr>
      <w:r w:rsidRPr="00C26708">
        <w:rPr>
          <w:noProof/>
          <w:sz w:val="24"/>
          <w:szCs w:val="24"/>
        </w:rPr>
        <w:drawing>
          <wp:inline distT="0" distB="0" distL="0" distR="0" wp14:anchorId="69FE6A4E" wp14:editId="718DB828">
            <wp:extent cx="5486400" cy="1897380"/>
            <wp:effectExtent l="0" t="0" r="0" b="7620"/>
            <wp:docPr id="1992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5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1310" w14:textId="0B0987A7" w:rsidR="00C26708" w:rsidRDefault="00C26708" w:rsidP="00AF0A32">
      <w:pPr>
        <w:rPr>
          <w:sz w:val="24"/>
          <w:szCs w:val="24"/>
        </w:rPr>
      </w:pPr>
      <w:r w:rsidRPr="00C26708">
        <w:rPr>
          <w:noProof/>
          <w:sz w:val="24"/>
          <w:szCs w:val="24"/>
        </w:rPr>
        <w:drawing>
          <wp:inline distT="0" distB="0" distL="0" distR="0" wp14:anchorId="07A5BB55" wp14:editId="39C2E6FE">
            <wp:extent cx="5486400" cy="1718945"/>
            <wp:effectExtent l="0" t="0" r="0" b="0"/>
            <wp:docPr id="1235624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24818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F641" w14:textId="477E3BB1" w:rsidR="00C26708" w:rsidRDefault="00C26708" w:rsidP="00AF0A32">
      <w:pPr>
        <w:rPr>
          <w:sz w:val="24"/>
          <w:szCs w:val="24"/>
        </w:rPr>
      </w:pPr>
      <w:r w:rsidRPr="00C26708">
        <w:rPr>
          <w:noProof/>
          <w:sz w:val="24"/>
          <w:szCs w:val="24"/>
        </w:rPr>
        <w:drawing>
          <wp:inline distT="0" distB="0" distL="0" distR="0" wp14:anchorId="50C4E312" wp14:editId="289C2BD9">
            <wp:extent cx="5486400" cy="1663700"/>
            <wp:effectExtent l="0" t="0" r="0" b="0"/>
            <wp:docPr id="17203121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12172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3049" w14:textId="3442398E" w:rsidR="00C26708" w:rsidRDefault="00C26708" w:rsidP="00AF0A32">
      <w:pPr>
        <w:rPr>
          <w:sz w:val="24"/>
          <w:szCs w:val="24"/>
        </w:rPr>
      </w:pPr>
      <w:r w:rsidRPr="00C26708">
        <w:rPr>
          <w:noProof/>
          <w:sz w:val="24"/>
          <w:szCs w:val="24"/>
        </w:rPr>
        <w:lastRenderedPageBreak/>
        <w:drawing>
          <wp:inline distT="0" distB="0" distL="0" distR="0" wp14:anchorId="6BA6C617" wp14:editId="2F1329F5">
            <wp:extent cx="5486400" cy="1743075"/>
            <wp:effectExtent l="0" t="0" r="0" b="9525"/>
            <wp:docPr id="2107363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63531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FD7A" w14:textId="25F4A9F7" w:rsidR="00C26708" w:rsidRDefault="00C26708" w:rsidP="00AF0A32">
      <w:pPr>
        <w:rPr>
          <w:sz w:val="24"/>
          <w:szCs w:val="24"/>
        </w:rPr>
      </w:pPr>
      <w:r w:rsidRPr="00C26708">
        <w:rPr>
          <w:noProof/>
          <w:sz w:val="24"/>
          <w:szCs w:val="24"/>
        </w:rPr>
        <w:drawing>
          <wp:inline distT="0" distB="0" distL="0" distR="0" wp14:anchorId="362932B0" wp14:editId="73FC851A">
            <wp:extent cx="5486400" cy="1660525"/>
            <wp:effectExtent l="0" t="0" r="0" b="0"/>
            <wp:docPr id="2055086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86346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7DB0" w14:textId="7FECF3D0" w:rsidR="00C26708" w:rsidRDefault="00C26708" w:rsidP="00AF0A32">
      <w:pPr>
        <w:rPr>
          <w:sz w:val="24"/>
          <w:szCs w:val="24"/>
        </w:rPr>
      </w:pPr>
      <w:r w:rsidRPr="00C26708">
        <w:rPr>
          <w:noProof/>
          <w:sz w:val="24"/>
          <w:szCs w:val="24"/>
        </w:rPr>
        <w:drawing>
          <wp:inline distT="0" distB="0" distL="0" distR="0" wp14:anchorId="40526F52" wp14:editId="6B9F392F">
            <wp:extent cx="5486400" cy="1755775"/>
            <wp:effectExtent l="0" t="0" r="0" b="0"/>
            <wp:docPr id="35495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5851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DCA3" w14:textId="27F09C7A" w:rsidR="00C26708" w:rsidRDefault="00C26708" w:rsidP="00AF0A32">
      <w:pPr>
        <w:rPr>
          <w:sz w:val="24"/>
          <w:szCs w:val="24"/>
        </w:rPr>
      </w:pPr>
      <w:r>
        <w:rPr>
          <w:sz w:val="24"/>
          <w:szCs w:val="24"/>
        </w:rPr>
        <w:t>Creating a drop down menu and button</w:t>
      </w:r>
    </w:p>
    <w:p w14:paraId="7431F2D8" w14:textId="287887C3" w:rsidR="00C26708" w:rsidRDefault="00C26708" w:rsidP="00AF0A32">
      <w:pPr>
        <w:rPr>
          <w:sz w:val="24"/>
          <w:szCs w:val="24"/>
        </w:rPr>
      </w:pPr>
      <w:r w:rsidRPr="00C26708">
        <w:rPr>
          <w:noProof/>
          <w:sz w:val="24"/>
          <w:szCs w:val="24"/>
        </w:rPr>
        <w:drawing>
          <wp:inline distT="0" distB="0" distL="0" distR="0" wp14:anchorId="32FCFA2A" wp14:editId="57C1C2D5">
            <wp:extent cx="5486400" cy="1786890"/>
            <wp:effectExtent l="0" t="0" r="0" b="3810"/>
            <wp:docPr id="437710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10873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B154" w14:textId="77777777" w:rsidR="00C26708" w:rsidRDefault="00C26708" w:rsidP="00AF0A32">
      <w:pPr>
        <w:rPr>
          <w:sz w:val="24"/>
          <w:szCs w:val="24"/>
        </w:rPr>
      </w:pPr>
    </w:p>
    <w:p w14:paraId="3B53DF99" w14:textId="597D79C4" w:rsidR="00C26708" w:rsidRDefault="00C26708" w:rsidP="00AF0A32">
      <w:pPr>
        <w:rPr>
          <w:sz w:val="24"/>
          <w:szCs w:val="24"/>
        </w:rPr>
      </w:pPr>
      <w:r>
        <w:rPr>
          <w:sz w:val="24"/>
          <w:szCs w:val="24"/>
        </w:rPr>
        <w:t>Add</w:t>
      </w:r>
      <w:r w:rsidR="005D1FAF">
        <w:rPr>
          <w:sz w:val="24"/>
          <w:szCs w:val="24"/>
        </w:rPr>
        <w:t xml:space="preserve"> script for</w:t>
      </w:r>
      <w:r>
        <w:rPr>
          <w:sz w:val="24"/>
          <w:szCs w:val="24"/>
        </w:rPr>
        <w:t xml:space="preserve"> recipes</w:t>
      </w:r>
      <w:r w:rsidR="005D1FAF">
        <w:rPr>
          <w:sz w:val="24"/>
          <w:szCs w:val="24"/>
        </w:rPr>
        <w:t xml:space="preserve"> and link for images</w:t>
      </w:r>
    </w:p>
    <w:p w14:paraId="5ED62120" w14:textId="5667699F" w:rsidR="00C26708" w:rsidRDefault="00C26708" w:rsidP="00AF0A32">
      <w:pPr>
        <w:rPr>
          <w:sz w:val="24"/>
          <w:szCs w:val="24"/>
        </w:rPr>
      </w:pPr>
      <w:r w:rsidRPr="00C26708">
        <w:rPr>
          <w:noProof/>
          <w:sz w:val="24"/>
          <w:szCs w:val="24"/>
        </w:rPr>
        <w:lastRenderedPageBreak/>
        <w:drawing>
          <wp:inline distT="0" distB="0" distL="0" distR="0" wp14:anchorId="584BE183" wp14:editId="7F9EA118">
            <wp:extent cx="5486400" cy="1728470"/>
            <wp:effectExtent l="0" t="0" r="0" b="5080"/>
            <wp:docPr id="4618968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96853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4EB7" w14:textId="638224E7" w:rsidR="00C26708" w:rsidRDefault="00C26708" w:rsidP="00AF0A32">
      <w:pPr>
        <w:rPr>
          <w:sz w:val="24"/>
          <w:szCs w:val="24"/>
        </w:rPr>
      </w:pPr>
      <w:r w:rsidRPr="00C26708">
        <w:rPr>
          <w:noProof/>
          <w:sz w:val="24"/>
          <w:szCs w:val="24"/>
        </w:rPr>
        <w:drawing>
          <wp:inline distT="0" distB="0" distL="0" distR="0" wp14:anchorId="12CEB0C6" wp14:editId="2CD3784D">
            <wp:extent cx="5486400" cy="1717675"/>
            <wp:effectExtent l="0" t="0" r="0" b="0"/>
            <wp:docPr id="154027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7955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D2BC" w14:textId="0DD36CFE" w:rsidR="00C26708" w:rsidRDefault="00C26708" w:rsidP="00AF0A32">
      <w:pPr>
        <w:rPr>
          <w:sz w:val="24"/>
          <w:szCs w:val="24"/>
        </w:rPr>
      </w:pPr>
      <w:r w:rsidRPr="00C26708">
        <w:rPr>
          <w:noProof/>
          <w:sz w:val="24"/>
          <w:szCs w:val="24"/>
        </w:rPr>
        <w:drawing>
          <wp:inline distT="0" distB="0" distL="0" distR="0" wp14:anchorId="03090872" wp14:editId="296EDFE0">
            <wp:extent cx="5486400" cy="1123315"/>
            <wp:effectExtent l="0" t="0" r="0" b="635"/>
            <wp:docPr id="1819209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09704" name="Picture 1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5086" w14:textId="456E7B83" w:rsidR="00C26708" w:rsidRDefault="00C26708" w:rsidP="00AF0A32">
      <w:pPr>
        <w:rPr>
          <w:sz w:val="24"/>
          <w:szCs w:val="24"/>
        </w:rPr>
      </w:pPr>
      <w:r>
        <w:rPr>
          <w:sz w:val="24"/>
          <w:szCs w:val="24"/>
        </w:rPr>
        <w:t>Adding a scrolling function</w:t>
      </w:r>
    </w:p>
    <w:p w14:paraId="22D342F6" w14:textId="2FB3A2FA" w:rsidR="00C26708" w:rsidRDefault="00C26708" w:rsidP="00AF0A32">
      <w:pPr>
        <w:rPr>
          <w:sz w:val="24"/>
          <w:szCs w:val="24"/>
        </w:rPr>
      </w:pPr>
      <w:r w:rsidRPr="00C26708">
        <w:rPr>
          <w:noProof/>
          <w:sz w:val="24"/>
          <w:szCs w:val="24"/>
        </w:rPr>
        <w:drawing>
          <wp:inline distT="0" distB="0" distL="0" distR="0" wp14:anchorId="19802E8F" wp14:editId="4EC80C72">
            <wp:extent cx="5486400" cy="1628140"/>
            <wp:effectExtent l="0" t="0" r="0" b="0"/>
            <wp:docPr id="1045043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43910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F0B4" w14:textId="5DE82709" w:rsidR="00C26708" w:rsidRDefault="00C26708" w:rsidP="00AF0A32">
      <w:pPr>
        <w:rPr>
          <w:sz w:val="24"/>
          <w:szCs w:val="24"/>
        </w:rPr>
      </w:pPr>
      <w:r>
        <w:rPr>
          <w:sz w:val="24"/>
          <w:szCs w:val="24"/>
        </w:rPr>
        <w:t>Ctrl+0 to save and press enter</w:t>
      </w:r>
    </w:p>
    <w:p w14:paraId="5416F7F9" w14:textId="5B760046" w:rsidR="00C26708" w:rsidRDefault="00C26708" w:rsidP="00AF0A32">
      <w:pPr>
        <w:rPr>
          <w:sz w:val="24"/>
          <w:szCs w:val="24"/>
        </w:rPr>
      </w:pPr>
      <w:r>
        <w:rPr>
          <w:sz w:val="24"/>
          <w:szCs w:val="24"/>
        </w:rPr>
        <w:t>Ctrl + x to exit</w:t>
      </w:r>
    </w:p>
    <w:p w14:paraId="190F607E" w14:textId="77777777" w:rsidR="00EF636C" w:rsidRDefault="00EF636C" w:rsidP="00AF0A32">
      <w:pPr>
        <w:rPr>
          <w:sz w:val="24"/>
          <w:szCs w:val="24"/>
        </w:rPr>
      </w:pPr>
    </w:p>
    <w:p w14:paraId="4EBC519C" w14:textId="77777777" w:rsidR="00EF636C" w:rsidRDefault="00EF636C" w:rsidP="00AF0A32">
      <w:pPr>
        <w:rPr>
          <w:sz w:val="24"/>
          <w:szCs w:val="24"/>
        </w:rPr>
      </w:pPr>
    </w:p>
    <w:p w14:paraId="6F433929" w14:textId="77777777" w:rsidR="005D1FAF" w:rsidRDefault="005D1FAF" w:rsidP="00AF0A32">
      <w:pPr>
        <w:rPr>
          <w:sz w:val="24"/>
          <w:szCs w:val="24"/>
        </w:rPr>
      </w:pPr>
    </w:p>
    <w:p w14:paraId="48C7EC36" w14:textId="77777777" w:rsidR="005D1FAF" w:rsidRDefault="005D1FAF" w:rsidP="00AF0A32">
      <w:pPr>
        <w:rPr>
          <w:sz w:val="24"/>
          <w:szCs w:val="24"/>
        </w:rPr>
      </w:pPr>
    </w:p>
    <w:p w14:paraId="62D63A8E" w14:textId="77777777" w:rsidR="005D1FAF" w:rsidRDefault="005D1FAF" w:rsidP="00AF0A32">
      <w:pPr>
        <w:rPr>
          <w:sz w:val="24"/>
          <w:szCs w:val="24"/>
        </w:rPr>
      </w:pPr>
    </w:p>
    <w:p w14:paraId="1F632BB7" w14:textId="4F915272" w:rsidR="00EF636C" w:rsidRDefault="005D1FAF" w:rsidP="00AF0A32">
      <w:pPr>
        <w:rPr>
          <w:sz w:val="24"/>
          <w:szCs w:val="24"/>
        </w:rPr>
      </w:pPr>
      <w:r>
        <w:rPr>
          <w:sz w:val="24"/>
          <w:szCs w:val="24"/>
        </w:rPr>
        <w:lastRenderedPageBreak/>
        <w:t>-</w:t>
      </w:r>
      <w:r w:rsidR="00EF636C">
        <w:rPr>
          <w:sz w:val="24"/>
          <w:szCs w:val="24"/>
        </w:rPr>
        <w:t>Script Output Generation</w:t>
      </w:r>
    </w:p>
    <w:p w14:paraId="2E48E313" w14:textId="29BECB60" w:rsidR="005D1FAF" w:rsidRDefault="005D1FAF" w:rsidP="00AF0A32">
      <w:pPr>
        <w:rPr>
          <w:sz w:val="24"/>
          <w:szCs w:val="24"/>
        </w:rPr>
      </w:pPr>
      <w:r w:rsidRPr="005D1FAF">
        <w:rPr>
          <w:noProof/>
          <w:sz w:val="24"/>
          <w:szCs w:val="24"/>
        </w:rPr>
        <w:drawing>
          <wp:inline distT="0" distB="0" distL="0" distR="0" wp14:anchorId="178CEBE8" wp14:editId="4925132C">
            <wp:extent cx="5486400" cy="2860675"/>
            <wp:effectExtent l="0" t="0" r="0" b="0"/>
            <wp:docPr id="463371026" name="Picture 1" descr="A screenshot of a rec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71026" name="Picture 1" descr="A screenshot of a recipe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C5A5" w14:textId="3E3D668E" w:rsidR="005D1FAF" w:rsidRDefault="005D1FAF" w:rsidP="00AF0A32">
      <w:pPr>
        <w:rPr>
          <w:sz w:val="24"/>
          <w:szCs w:val="24"/>
        </w:rPr>
      </w:pPr>
      <w:r w:rsidRPr="005D1FAF">
        <w:rPr>
          <w:noProof/>
          <w:sz w:val="24"/>
          <w:szCs w:val="24"/>
        </w:rPr>
        <w:drawing>
          <wp:inline distT="0" distB="0" distL="0" distR="0" wp14:anchorId="54942F93" wp14:editId="0B2BABC7">
            <wp:extent cx="5486400" cy="2905760"/>
            <wp:effectExtent l="0" t="0" r="0" b="8890"/>
            <wp:docPr id="125233203" name="Picture 1" descr="A screenshot of a rec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3203" name="Picture 1" descr="A screenshot of a recipe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7816" w14:textId="7E6724C4" w:rsidR="005D1FAF" w:rsidRDefault="005D1FAF" w:rsidP="00AF0A32">
      <w:pPr>
        <w:rPr>
          <w:sz w:val="24"/>
          <w:szCs w:val="24"/>
        </w:rPr>
      </w:pPr>
      <w:r w:rsidRPr="005D1FAF">
        <w:rPr>
          <w:noProof/>
          <w:sz w:val="24"/>
          <w:szCs w:val="24"/>
        </w:rPr>
        <w:lastRenderedPageBreak/>
        <w:drawing>
          <wp:inline distT="0" distB="0" distL="0" distR="0" wp14:anchorId="55FA792D" wp14:editId="6952995E">
            <wp:extent cx="5486400" cy="2906395"/>
            <wp:effectExtent l="0" t="0" r="0" b="8255"/>
            <wp:docPr id="1512910333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10333" name="Picture 1" descr="A screenshot of a menu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B828" w14:textId="700E725F" w:rsidR="005D1FAF" w:rsidRDefault="005D1FAF" w:rsidP="00AF0A32">
      <w:pPr>
        <w:rPr>
          <w:sz w:val="24"/>
          <w:szCs w:val="24"/>
        </w:rPr>
      </w:pPr>
      <w:r w:rsidRPr="005D1FAF">
        <w:rPr>
          <w:noProof/>
          <w:sz w:val="24"/>
          <w:szCs w:val="24"/>
        </w:rPr>
        <w:drawing>
          <wp:inline distT="0" distB="0" distL="0" distR="0" wp14:anchorId="75468C90" wp14:editId="4554B7F1">
            <wp:extent cx="5486400" cy="2858135"/>
            <wp:effectExtent l="0" t="0" r="0" b="0"/>
            <wp:docPr id="1524024123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24123" name="Picture 1" descr="A screenshot of a menu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588B" w14:textId="4F6EFF20" w:rsidR="005D1FAF" w:rsidRDefault="005D1FAF" w:rsidP="00AF0A32">
      <w:pPr>
        <w:rPr>
          <w:sz w:val="24"/>
          <w:szCs w:val="24"/>
        </w:rPr>
      </w:pPr>
      <w:r w:rsidRPr="005D1FAF">
        <w:rPr>
          <w:noProof/>
          <w:sz w:val="24"/>
          <w:szCs w:val="24"/>
        </w:rPr>
        <w:lastRenderedPageBreak/>
        <w:drawing>
          <wp:inline distT="0" distB="0" distL="0" distR="0" wp14:anchorId="703E605D" wp14:editId="601DACB5">
            <wp:extent cx="5486400" cy="2891155"/>
            <wp:effectExtent l="0" t="0" r="0" b="4445"/>
            <wp:docPr id="1964077304" name="Picture 1" descr="A screenshot of a rec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77304" name="Picture 1" descr="A screenshot of a recipe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5549" w14:textId="1F33948E" w:rsidR="005D1FAF" w:rsidRDefault="005D1FAF" w:rsidP="00AF0A32">
      <w:pPr>
        <w:rPr>
          <w:sz w:val="24"/>
          <w:szCs w:val="24"/>
        </w:rPr>
      </w:pPr>
      <w:r w:rsidRPr="005D1FAF">
        <w:rPr>
          <w:noProof/>
          <w:sz w:val="24"/>
          <w:szCs w:val="24"/>
        </w:rPr>
        <w:drawing>
          <wp:inline distT="0" distB="0" distL="0" distR="0" wp14:anchorId="18D6C150" wp14:editId="56ECEB77">
            <wp:extent cx="5486400" cy="2883535"/>
            <wp:effectExtent l="0" t="0" r="0" b="0"/>
            <wp:docPr id="750279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79805" name="Picture 1" descr="A screenshot of a computer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1B9C" w14:textId="7C40CB46" w:rsidR="005D1FAF" w:rsidRDefault="005D1FAF" w:rsidP="00AF0A32">
      <w:pPr>
        <w:rPr>
          <w:sz w:val="24"/>
          <w:szCs w:val="24"/>
        </w:rPr>
      </w:pPr>
      <w:r w:rsidRPr="005D1FAF">
        <w:rPr>
          <w:noProof/>
          <w:sz w:val="24"/>
          <w:szCs w:val="24"/>
        </w:rPr>
        <w:lastRenderedPageBreak/>
        <w:drawing>
          <wp:inline distT="0" distB="0" distL="0" distR="0" wp14:anchorId="5CC328A0" wp14:editId="15AD2AD4">
            <wp:extent cx="5486400" cy="2912110"/>
            <wp:effectExtent l="0" t="0" r="0" b="2540"/>
            <wp:docPr id="737126353" name="Picture 1" descr="A screenshot of a rec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26353" name="Picture 1" descr="A screenshot of a recipe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06CA" w14:textId="77777777" w:rsidR="005D1FAF" w:rsidRDefault="005D1FAF" w:rsidP="00AF0A32">
      <w:pPr>
        <w:rPr>
          <w:sz w:val="24"/>
          <w:szCs w:val="24"/>
        </w:rPr>
      </w:pPr>
    </w:p>
    <w:p w14:paraId="5CE98610" w14:textId="77777777" w:rsidR="00EF636C" w:rsidRDefault="00EF636C" w:rsidP="00AF0A32">
      <w:pPr>
        <w:rPr>
          <w:sz w:val="24"/>
          <w:szCs w:val="24"/>
        </w:rPr>
      </w:pPr>
    </w:p>
    <w:p w14:paraId="007A81E9" w14:textId="77777777" w:rsidR="00B3508B" w:rsidRDefault="00B3508B" w:rsidP="00AF0A32">
      <w:pPr>
        <w:rPr>
          <w:sz w:val="24"/>
          <w:szCs w:val="24"/>
        </w:rPr>
      </w:pPr>
    </w:p>
    <w:p w14:paraId="1B9D58B1" w14:textId="77777777" w:rsidR="00B3508B" w:rsidRDefault="00B3508B" w:rsidP="00AF0A32">
      <w:pPr>
        <w:rPr>
          <w:sz w:val="24"/>
          <w:szCs w:val="24"/>
        </w:rPr>
      </w:pPr>
    </w:p>
    <w:p w14:paraId="1A4AB567" w14:textId="77777777" w:rsidR="00F97489" w:rsidRDefault="00F97489" w:rsidP="00AF0A32">
      <w:pPr>
        <w:rPr>
          <w:sz w:val="24"/>
          <w:szCs w:val="24"/>
        </w:rPr>
      </w:pPr>
    </w:p>
    <w:p w14:paraId="782160D8" w14:textId="77777777" w:rsidR="00F97489" w:rsidRDefault="00F97489" w:rsidP="00AF0A32">
      <w:pPr>
        <w:rPr>
          <w:sz w:val="24"/>
          <w:szCs w:val="24"/>
        </w:rPr>
      </w:pPr>
    </w:p>
    <w:p w14:paraId="4B73AC33" w14:textId="77777777" w:rsidR="00F97489" w:rsidRDefault="00F97489" w:rsidP="00AF0A32">
      <w:pPr>
        <w:rPr>
          <w:sz w:val="24"/>
          <w:szCs w:val="24"/>
        </w:rPr>
      </w:pPr>
    </w:p>
    <w:p w14:paraId="72BE68F3" w14:textId="77777777" w:rsidR="00F97489" w:rsidRDefault="00F97489" w:rsidP="00AF0A32">
      <w:pPr>
        <w:rPr>
          <w:sz w:val="24"/>
          <w:szCs w:val="24"/>
        </w:rPr>
      </w:pPr>
    </w:p>
    <w:p w14:paraId="1189E7B7" w14:textId="77777777" w:rsidR="00F97489" w:rsidRDefault="00F97489" w:rsidP="00AF0A32">
      <w:pPr>
        <w:rPr>
          <w:sz w:val="24"/>
          <w:szCs w:val="24"/>
        </w:rPr>
      </w:pPr>
    </w:p>
    <w:p w14:paraId="5D5531F9" w14:textId="77777777" w:rsidR="00F97489" w:rsidRDefault="00F97489" w:rsidP="00AF0A32">
      <w:pPr>
        <w:rPr>
          <w:sz w:val="24"/>
          <w:szCs w:val="24"/>
        </w:rPr>
      </w:pPr>
    </w:p>
    <w:p w14:paraId="2D5590FC" w14:textId="3C59A5AE" w:rsidR="00F97489" w:rsidRDefault="00F97489" w:rsidP="00F97489">
      <w:pPr>
        <w:rPr>
          <w:sz w:val="24"/>
          <w:szCs w:val="24"/>
        </w:rPr>
      </w:pPr>
    </w:p>
    <w:p w14:paraId="4AA88AF1" w14:textId="77777777" w:rsidR="005D1FAF" w:rsidRDefault="005D1FAF" w:rsidP="00F97489">
      <w:pPr>
        <w:rPr>
          <w:sz w:val="24"/>
          <w:szCs w:val="24"/>
        </w:rPr>
      </w:pPr>
    </w:p>
    <w:p w14:paraId="44BFCC3D" w14:textId="77777777" w:rsidR="005D1FAF" w:rsidRDefault="005D1FAF" w:rsidP="00F97489">
      <w:pPr>
        <w:rPr>
          <w:sz w:val="24"/>
          <w:szCs w:val="24"/>
        </w:rPr>
      </w:pPr>
    </w:p>
    <w:p w14:paraId="7E69FE3D" w14:textId="77777777" w:rsidR="005D1FAF" w:rsidRDefault="005D1FAF" w:rsidP="00F97489">
      <w:pPr>
        <w:rPr>
          <w:sz w:val="24"/>
          <w:szCs w:val="24"/>
        </w:rPr>
      </w:pPr>
    </w:p>
    <w:p w14:paraId="3C39E631" w14:textId="77777777" w:rsidR="005D1FAF" w:rsidRDefault="005D1FAF" w:rsidP="00F97489">
      <w:pPr>
        <w:rPr>
          <w:sz w:val="24"/>
          <w:szCs w:val="24"/>
        </w:rPr>
      </w:pPr>
    </w:p>
    <w:p w14:paraId="12C86AF8" w14:textId="77777777" w:rsidR="005D1FAF" w:rsidRDefault="005D1FAF" w:rsidP="00F97489">
      <w:pPr>
        <w:rPr>
          <w:sz w:val="24"/>
          <w:szCs w:val="24"/>
        </w:rPr>
      </w:pPr>
    </w:p>
    <w:p w14:paraId="3012858C" w14:textId="77777777" w:rsidR="005D1FAF" w:rsidRDefault="005D1FAF" w:rsidP="00F97489">
      <w:pPr>
        <w:rPr>
          <w:sz w:val="24"/>
          <w:szCs w:val="24"/>
        </w:rPr>
      </w:pPr>
    </w:p>
    <w:p w14:paraId="1F1E52CD" w14:textId="77777777" w:rsidR="005D1FAF" w:rsidRDefault="005D1FAF" w:rsidP="00F97489">
      <w:pPr>
        <w:rPr>
          <w:sz w:val="24"/>
          <w:szCs w:val="24"/>
        </w:rPr>
      </w:pPr>
    </w:p>
    <w:p w14:paraId="6C1A5279" w14:textId="77777777" w:rsidR="005D1FAF" w:rsidRDefault="005D1FAF" w:rsidP="00F97489">
      <w:pPr>
        <w:rPr>
          <w:sz w:val="24"/>
          <w:szCs w:val="24"/>
        </w:rPr>
      </w:pPr>
    </w:p>
    <w:p w14:paraId="0D8981EC" w14:textId="77777777" w:rsidR="005D1FAF" w:rsidRDefault="005D1FAF" w:rsidP="00F97489">
      <w:pPr>
        <w:rPr>
          <w:sz w:val="24"/>
          <w:szCs w:val="24"/>
        </w:rPr>
      </w:pPr>
    </w:p>
    <w:p w14:paraId="057D5A2D" w14:textId="77777777" w:rsidR="005D1FAF" w:rsidRDefault="005D1FAF" w:rsidP="00F97489">
      <w:pPr>
        <w:rPr>
          <w:sz w:val="24"/>
          <w:szCs w:val="24"/>
        </w:rPr>
      </w:pPr>
    </w:p>
    <w:p w14:paraId="55CBDCB8" w14:textId="77777777" w:rsidR="005D1FAF" w:rsidRDefault="005D1FAF" w:rsidP="00F97489">
      <w:pPr>
        <w:rPr>
          <w:sz w:val="24"/>
          <w:szCs w:val="24"/>
        </w:rPr>
      </w:pPr>
    </w:p>
    <w:p w14:paraId="49F1184E" w14:textId="194AE5C5" w:rsidR="00655EA7" w:rsidRDefault="005D1FAF" w:rsidP="00655EA7">
      <w:pPr>
        <w:rPr>
          <w:rFonts w:ascii="Times New Roman" w:hAnsi="Times New Roman" w:cs="Times New Roman"/>
          <w:color w:val="2A6ABC" w:themeColor="accent6"/>
          <w:sz w:val="32"/>
          <w:szCs w:val="32"/>
        </w:rPr>
      </w:pPr>
      <w:r w:rsidRPr="005D1FAF">
        <w:rPr>
          <w:rFonts w:ascii="Times New Roman" w:hAnsi="Times New Roman" w:cs="Times New Roman"/>
          <w:color w:val="2A6ABC" w:themeColor="accent6"/>
          <w:sz w:val="32"/>
          <w:szCs w:val="32"/>
        </w:rPr>
        <w:t>E. REFERENCES</w:t>
      </w:r>
    </w:p>
    <w:p w14:paraId="4633D24A" w14:textId="77777777" w:rsidR="005221D7" w:rsidRDefault="005221D7" w:rsidP="00655EA7">
      <w:pPr>
        <w:rPr>
          <w:rFonts w:ascii="Times New Roman" w:hAnsi="Times New Roman" w:cs="Times New Roman"/>
          <w:color w:val="2A6ABC" w:themeColor="accent6"/>
          <w:sz w:val="32"/>
          <w:szCs w:val="32"/>
        </w:rPr>
      </w:pPr>
    </w:p>
    <w:p w14:paraId="6091C4F8" w14:textId="1268824E" w:rsidR="00655EA7" w:rsidRDefault="00655EA7" w:rsidP="00655EA7">
      <w:pPr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</w:pPr>
      <w:r w:rsidRPr="00655EA7"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  <w:t xml:space="preserve">Kate, C. a. </w:t>
      </w:r>
      <w:r w:rsidRPr="00655EA7">
        <w:rPr>
          <w:rFonts w:ascii="Times New Roman" w:hAnsi="Times New Roman" w:cs="Times New Roman"/>
          <w:i/>
          <w:iCs/>
          <w:color w:val="000000" w:themeColor="text1"/>
          <w:sz w:val="32"/>
          <w:szCs w:val="32"/>
          <w:lang w:val="en-AE"/>
        </w:rPr>
        <w:t>Margherita pizza recipe.</w:t>
      </w:r>
      <w:r w:rsidRPr="00655EA7"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  <w:t xml:space="preserve"> </w:t>
      </w:r>
      <w:hyperlink r:id="rId70" w:history="1">
        <w:r w:rsidR="005221D7" w:rsidRPr="00655EA7">
          <w:rPr>
            <w:rStyle w:val="Hyperlink"/>
            <w:rFonts w:ascii="Times New Roman" w:hAnsi="Times New Roman" w:cs="Times New Roman"/>
            <w:sz w:val="32"/>
            <w:szCs w:val="32"/>
            <w:lang w:val="en-AE"/>
          </w:rPr>
          <w:t>https://cookieandkate.com/margherita-pizza-recipe/</w:t>
        </w:r>
      </w:hyperlink>
    </w:p>
    <w:p w14:paraId="351853BD" w14:textId="77777777" w:rsidR="005221D7" w:rsidRPr="00655EA7" w:rsidRDefault="005221D7" w:rsidP="00655EA7">
      <w:pPr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</w:pPr>
    </w:p>
    <w:p w14:paraId="387F26C6" w14:textId="6384BBF2" w:rsidR="00655EA7" w:rsidRDefault="00655EA7" w:rsidP="00655EA7">
      <w:pPr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</w:pPr>
      <w:proofErr w:type="spellStart"/>
      <w:r w:rsidRPr="00655EA7"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  <w:t>AllRecipes</w:t>
      </w:r>
      <w:proofErr w:type="spellEnd"/>
      <w:r w:rsidRPr="00655EA7"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  <w:t xml:space="preserve">. </w:t>
      </w:r>
      <w:r w:rsidRPr="00655EA7">
        <w:rPr>
          <w:rFonts w:ascii="Times New Roman" w:hAnsi="Times New Roman" w:cs="Times New Roman"/>
          <w:i/>
          <w:iCs/>
          <w:color w:val="000000" w:themeColor="text1"/>
          <w:sz w:val="32"/>
          <w:szCs w:val="32"/>
          <w:lang w:val="en-AE"/>
        </w:rPr>
        <w:t xml:space="preserve">Perfect sushi </w:t>
      </w:r>
      <w:hyperlink r:id="rId71" w:history="1">
        <w:r w:rsidR="005221D7" w:rsidRPr="00655EA7">
          <w:rPr>
            <w:rStyle w:val="Hyperlink"/>
            <w:rFonts w:ascii="Times New Roman" w:hAnsi="Times New Roman" w:cs="Times New Roman"/>
            <w:sz w:val="32"/>
            <w:szCs w:val="32"/>
            <w:lang w:val="en-AE"/>
          </w:rPr>
          <w:t>https://www.allrecipes.com/recipe/99211/perfect-sushi-rice/</w:t>
        </w:r>
      </w:hyperlink>
    </w:p>
    <w:p w14:paraId="32369428" w14:textId="77777777" w:rsidR="005221D7" w:rsidRPr="00655EA7" w:rsidRDefault="005221D7" w:rsidP="00655EA7">
      <w:pPr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</w:pPr>
    </w:p>
    <w:p w14:paraId="23354D49" w14:textId="3A791351" w:rsidR="00655EA7" w:rsidRDefault="00655EA7" w:rsidP="00655EA7">
      <w:pPr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</w:pPr>
      <w:proofErr w:type="spellStart"/>
      <w:r w:rsidRPr="00655EA7"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  <w:t>DamnDelicious</w:t>
      </w:r>
      <w:proofErr w:type="spellEnd"/>
      <w:r w:rsidRPr="00655EA7"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  <w:t xml:space="preserve">. (2019, April 18). </w:t>
      </w:r>
      <w:proofErr w:type="spellStart"/>
      <w:r w:rsidRPr="00655EA7">
        <w:rPr>
          <w:rFonts w:ascii="Times New Roman" w:hAnsi="Times New Roman" w:cs="Times New Roman"/>
          <w:i/>
          <w:iCs/>
          <w:color w:val="000000" w:themeColor="text1"/>
          <w:sz w:val="32"/>
          <w:szCs w:val="32"/>
          <w:lang w:val="en-AE"/>
        </w:rPr>
        <w:t>Mexcican</w:t>
      </w:r>
      <w:proofErr w:type="spellEnd"/>
      <w:r w:rsidRPr="00655EA7">
        <w:rPr>
          <w:rFonts w:ascii="Times New Roman" w:hAnsi="Times New Roman" w:cs="Times New Roman"/>
          <w:i/>
          <w:iCs/>
          <w:color w:val="000000" w:themeColor="text1"/>
          <w:sz w:val="32"/>
          <w:szCs w:val="32"/>
          <w:lang w:val="en-AE"/>
        </w:rPr>
        <w:t xml:space="preserve"> street tacos</w:t>
      </w:r>
      <w:r w:rsidRPr="00655EA7"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  <w:t xml:space="preserve">. </w:t>
      </w:r>
      <w:hyperlink r:id="rId72" w:history="1">
        <w:r w:rsidR="005221D7" w:rsidRPr="00655EA7">
          <w:rPr>
            <w:rStyle w:val="Hyperlink"/>
            <w:rFonts w:ascii="Times New Roman" w:hAnsi="Times New Roman" w:cs="Times New Roman"/>
            <w:sz w:val="32"/>
            <w:szCs w:val="32"/>
            <w:lang w:val="en-AE"/>
          </w:rPr>
          <w:t>https://damndelicious.net/2019/04/18/mexican-street-tacos/</w:t>
        </w:r>
      </w:hyperlink>
    </w:p>
    <w:p w14:paraId="66DB08B4" w14:textId="77777777" w:rsidR="005221D7" w:rsidRPr="00655EA7" w:rsidRDefault="005221D7" w:rsidP="00655EA7">
      <w:pPr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</w:pPr>
    </w:p>
    <w:p w14:paraId="40A89F50" w14:textId="75C2E30D" w:rsidR="00655EA7" w:rsidRDefault="00655EA7" w:rsidP="00655EA7">
      <w:pPr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</w:pPr>
      <w:r w:rsidRPr="00655EA7"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  <w:t xml:space="preserve">Recipes., I. H. </w:t>
      </w:r>
      <w:r w:rsidRPr="00655EA7">
        <w:rPr>
          <w:rFonts w:ascii="Times New Roman" w:hAnsi="Times New Roman" w:cs="Times New Roman"/>
          <w:i/>
          <w:iCs/>
          <w:color w:val="000000" w:themeColor="text1"/>
          <w:sz w:val="32"/>
          <w:szCs w:val="32"/>
          <w:lang w:val="en-AE"/>
        </w:rPr>
        <w:t>Chicken Biryani recipe</w:t>
      </w:r>
      <w:r w:rsidRPr="00655EA7"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  <w:t xml:space="preserve">. </w:t>
      </w:r>
      <w:hyperlink r:id="rId73" w:history="1">
        <w:r w:rsidR="005221D7" w:rsidRPr="00655EA7">
          <w:rPr>
            <w:rStyle w:val="Hyperlink"/>
            <w:rFonts w:ascii="Times New Roman" w:hAnsi="Times New Roman" w:cs="Times New Roman"/>
            <w:sz w:val="32"/>
            <w:szCs w:val="32"/>
            <w:lang w:val="en-AE"/>
          </w:rPr>
          <w:t>https://www.indianhealthyrecipes.com/chicken-biryani-recipe/</w:t>
        </w:r>
      </w:hyperlink>
    </w:p>
    <w:p w14:paraId="461E68E0" w14:textId="77777777" w:rsidR="005221D7" w:rsidRPr="00655EA7" w:rsidRDefault="005221D7" w:rsidP="00655EA7">
      <w:pPr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</w:pPr>
    </w:p>
    <w:p w14:paraId="1B8CCF86" w14:textId="27939D54" w:rsidR="00B52911" w:rsidRDefault="00B52911" w:rsidP="00B52911">
      <w:pPr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</w:pPr>
      <w:proofErr w:type="spellStart"/>
      <w:r w:rsidRPr="00B52911"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  <w:t>Kitchn</w:t>
      </w:r>
      <w:proofErr w:type="spellEnd"/>
      <w:r w:rsidRPr="00B52911"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  <w:t xml:space="preserve">., T. </w:t>
      </w:r>
      <w:r w:rsidRPr="00B52911">
        <w:rPr>
          <w:rFonts w:ascii="Times New Roman" w:hAnsi="Times New Roman" w:cs="Times New Roman"/>
          <w:i/>
          <w:iCs/>
          <w:color w:val="000000" w:themeColor="text1"/>
          <w:sz w:val="32"/>
          <w:szCs w:val="32"/>
          <w:lang w:val="en-AE"/>
        </w:rPr>
        <w:t>One-pot recipe: Easy French ratatouille.</w:t>
      </w:r>
      <w:r w:rsidRPr="00B52911"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  <w:t xml:space="preserve"> </w:t>
      </w:r>
      <w:hyperlink r:id="rId74" w:history="1">
        <w:r w:rsidR="005221D7" w:rsidRPr="00B52911">
          <w:rPr>
            <w:rStyle w:val="Hyperlink"/>
            <w:rFonts w:ascii="Times New Roman" w:hAnsi="Times New Roman" w:cs="Times New Roman"/>
            <w:sz w:val="32"/>
            <w:szCs w:val="32"/>
            <w:lang w:val="en-AE"/>
          </w:rPr>
          <w:t>https://www.thekitchn.com/one-pot-recipe-easy-french-ratatouille-recipes-from-the-kitchn-106669</w:t>
        </w:r>
      </w:hyperlink>
    </w:p>
    <w:p w14:paraId="754E4498" w14:textId="77777777" w:rsidR="005221D7" w:rsidRPr="00B52911" w:rsidRDefault="005221D7" w:rsidP="00B52911">
      <w:pPr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</w:pPr>
    </w:p>
    <w:p w14:paraId="44A6505F" w14:textId="132B356F" w:rsidR="00B52911" w:rsidRDefault="00B52911" w:rsidP="00B52911">
      <w:pPr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</w:pPr>
      <w:r w:rsidRPr="00B52911"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  <w:t xml:space="preserve">Life., T. W. o. </w:t>
      </w:r>
      <w:r w:rsidRPr="00B52911">
        <w:rPr>
          <w:rFonts w:ascii="Times New Roman" w:hAnsi="Times New Roman" w:cs="Times New Roman"/>
          <w:i/>
          <w:iCs/>
          <w:color w:val="000000" w:themeColor="text1"/>
          <w:sz w:val="32"/>
          <w:szCs w:val="32"/>
          <w:lang w:val="en-AE"/>
        </w:rPr>
        <w:t>Kung Pao chicken. The Woks of Life.</w:t>
      </w:r>
      <w:r w:rsidRPr="00B52911"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  <w:t xml:space="preserve"> </w:t>
      </w:r>
      <w:hyperlink r:id="rId75" w:history="1">
        <w:r w:rsidR="005221D7" w:rsidRPr="00B52911">
          <w:rPr>
            <w:rStyle w:val="Hyperlink"/>
            <w:rFonts w:ascii="Times New Roman" w:hAnsi="Times New Roman" w:cs="Times New Roman"/>
            <w:sz w:val="32"/>
            <w:szCs w:val="32"/>
            <w:lang w:val="en-AE"/>
          </w:rPr>
          <w:t>https://thewoksoflife.com/kung-pao-chicken/</w:t>
        </w:r>
      </w:hyperlink>
    </w:p>
    <w:p w14:paraId="030A0712" w14:textId="77777777" w:rsidR="005221D7" w:rsidRPr="00B52911" w:rsidRDefault="005221D7" w:rsidP="00B52911">
      <w:pPr>
        <w:rPr>
          <w:rFonts w:ascii="Times New Roman" w:hAnsi="Times New Roman" w:cs="Times New Roman"/>
          <w:color w:val="000000" w:themeColor="text1"/>
          <w:sz w:val="32"/>
          <w:szCs w:val="32"/>
          <w:lang w:val="en-AE"/>
        </w:rPr>
      </w:pPr>
    </w:p>
    <w:p w14:paraId="18A25110" w14:textId="77777777" w:rsidR="005D1FAF" w:rsidRDefault="005D1FAF" w:rsidP="005D1FAF">
      <w:pPr>
        <w:rPr>
          <w:rFonts w:ascii="Times New Roman" w:hAnsi="Times New Roman" w:cs="Times New Roman"/>
          <w:color w:val="2A6ABC" w:themeColor="accent6"/>
          <w:sz w:val="32"/>
          <w:szCs w:val="32"/>
        </w:rPr>
      </w:pPr>
    </w:p>
    <w:p w14:paraId="49D63310" w14:textId="77777777" w:rsidR="005D1FAF" w:rsidRPr="005D1FAF" w:rsidRDefault="005D1FAF" w:rsidP="005D1FAF">
      <w:pPr>
        <w:rPr>
          <w:rFonts w:ascii="Times New Roman" w:hAnsi="Times New Roman" w:cs="Times New Roman"/>
          <w:color w:val="2A6ABC" w:themeColor="accent6"/>
          <w:sz w:val="32"/>
          <w:szCs w:val="32"/>
        </w:rPr>
      </w:pPr>
    </w:p>
    <w:p w14:paraId="7464AB4A" w14:textId="77777777" w:rsidR="00655EA7" w:rsidRDefault="00655EA7" w:rsidP="00F97489">
      <w:pPr>
        <w:rPr>
          <w:sz w:val="24"/>
          <w:szCs w:val="24"/>
        </w:rPr>
      </w:pPr>
    </w:p>
    <w:p w14:paraId="4E44D59B" w14:textId="77777777" w:rsidR="00655EA7" w:rsidRDefault="00655EA7" w:rsidP="00F97489">
      <w:pPr>
        <w:rPr>
          <w:sz w:val="24"/>
          <w:szCs w:val="24"/>
        </w:rPr>
      </w:pPr>
    </w:p>
    <w:p w14:paraId="7C627758" w14:textId="3DA5B62E" w:rsidR="005D1FAF" w:rsidRDefault="00655EA7" w:rsidP="00F97489">
      <w:pPr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ADDIN EN.REFLIST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fldChar w:fldCharType="end"/>
      </w:r>
    </w:p>
    <w:sectPr w:rsidR="005D1FAF">
      <w:footerReference w:type="default" r:id="rId76"/>
      <w:pgSz w:w="12240" w:h="15840"/>
      <w:pgMar w:top="72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2B3856" w14:textId="77777777" w:rsidR="001D39E6" w:rsidRDefault="001D39E6">
      <w:pPr>
        <w:spacing w:after="0" w:line="240" w:lineRule="auto"/>
      </w:pPr>
      <w:r>
        <w:separator/>
      </w:r>
    </w:p>
  </w:endnote>
  <w:endnote w:type="continuationSeparator" w:id="0">
    <w:p w14:paraId="255A7F5C" w14:textId="77777777" w:rsidR="001D39E6" w:rsidRDefault="001D39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1299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D34252" w14:textId="77777777" w:rsidR="00595A29" w:rsidRDefault="00D77C4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3D0925" w14:textId="77777777" w:rsidR="001D39E6" w:rsidRDefault="001D39E6">
      <w:pPr>
        <w:spacing w:after="0" w:line="240" w:lineRule="auto"/>
      </w:pPr>
      <w:r>
        <w:separator/>
      </w:r>
    </w:p>
  </w:footnote>
  <w:footnote w:type="continuationSeparator" w:id="0">
    <w:p w14:paraId="4CD997E1" w14:textId="77777777" w:rsidR="001D39E6" w:rsidRDefault="001D39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930E52"/>
    <w:multiLevelType w:val="hybridMultilevel"/>
    <w:tmpl w:val="9C46BBCC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9191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s-AR" w:vendorID="64" w:dllVersion="0" w:nlCheck="1" w:checkStyle="0"/>
  <w:activeWritingStyle w:appName="MSWord" w:lang="en-AE" w:vendorID="64" w:dllVersion="0" w:nlCheck="1" w:checkStyle="0"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nnotated&lt;/Style&gt;&lt;LeftDelim&gt;{&lt;/LeftDelim&gt;&lt;RightDelim&gt;}&lt;/RightDelim&gt;&lt;FontName&gt;Arial&lt;/FontName&gt;&lt;FontSize&gt;9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ve9vx92vhprwp0exz21p9esfer0fdx0aa9vt&quot;&gt;ethicscase-Converted&lt;record-ids&gt;&lt;item&gt;45&lt;/item&gt;&lt;/record-ids&gt;&lt;/item&gt;&lt;/Libraries&gt;"/>
  </w:docVars>
  <w:rsids>
    <w:rsidRoot w:val="00CC480A"/>
    <w:rsid w:val="00064108"/>
    <w:rsid w:val="00083E9D"/>
    <w:rsid w:val="000C19AD"/>
    <w:rsid w:val="000C19DB"/>
    <w:rsid w:val="000E0658"/>
    <w:rsid w:val="000F6E0B"/>
    <w:rsid w:val="00103EE7"/>
    <w:rsid w:val="00110675"/>
    <w:rsid w:val="001319A3"/>
    <w:rsid w:val="001D39E6"/>
    <w:rsid w:val="001D7999"/>
    <w:rsid w:val="00201891"/>
    <w:rsid w:val="00227EDF"/>
    <w:rsid w:val="00237274"/>
    <w:rsid w:val="002715D2"/>
    <w:rsid w:val="00283CA6"/>
    <w:rsid w:val="0028614D"/>
    <w:rsid w:val="002B3301"/>
    <w:rsid w:val="00306307"/>
    <w:rsid w:val="003224DF"/>
    <w:rsid w:val="00344CF9"/>
    <w:rsid w:val="00390BCD"/>
    <w:rsid w:val="00394E0B"/>
    <w:rsid w:val="003B3CEC"/>
    <w:rsid w:val="003D1DC8"/>
    <w:rsid w:val="003D748C"/>
    <w:rsid w:val="003E1E76"/>
    <w:rsid w:val="004550D6"/>
    <w:rsid w:val="004C2E9D"/>
    <w:rsid w:val="004D1589"/>
    <w:rsid w:val="004E5990"/>
    <w:rsid w:val="00500513"/>
    <w:rsid w:val="005221D7"/>
    <w:rsid w:val="00532A7C"/>
    <w:rsid w:val="00595A29"/>
    <w:rsid w:val="005C0DB1"/>
    <w:rsid w:val="005D1FAF"/>
    <w:rsid w:val="00623A17"/>
    <w:rsid w:val="00637300"/>
    <w:rsid w:val="0065166E"/>
    <w:rsid w:val="00655EA7"/>
    <w:rsid w:val="006749A9"/>
    <w:rsid w:val="00696B3E"/>
    <w:rsid w:val="006D16A9"/>
    <w:rsid w:val="006D628D"/>
    <w:rsid w:val="006D69F0"/>
    <w:rsid w:val="00751185"/>
    <w:rsid w:val="00795131"/>
    <w:rsid w:val="007B01AE"/>
    <w:rsid w:val="007B3B75"/>
    <w:rsid w:val="00812C84"/>
    <w:rsid w:val="008B2719"/>
    <w:rsid w:val="008B75DF"/>
    <w:rsid w:val="008E31BB"/>
    <w:rsid w:val="00936969"/>
    <w:rsid w:val="009575A2"/>
    <w:rsid w:val="009A4ED0"/>
    <w:rsid w:val="009F31BE"/>
    <w:rsid w:val="009F3DC1"/>
    <w:rsid w:val="00AF0A32"/>
    <w:rsid w:val="00B01923"/>
    <w:rsid w:val="00B10DD1"/>
    <w:rsid w:val="00B3508B"/>
    <w:rsid w:val="00B52911"/>
    <w:rsid w:val="00BE77EC"/>
    <w:rsid w:val="00C202CA"/>
    <w:rsid w:val="00C26708"/>
    <w:rsid w:val="00C63371"/>
    <w:rsid w:val="00CB4100"/>
    <w:rsid w:val="00CC480A"/>
    <w:rsid w:val="00CD66E8"/>
    <w:rsid w:val="00CE4F23"/>
    <w:rsid w:val="00CE6EE9"/>
    <w:rsid w:val="00D00AD2"/>
    <w:rsid w:val="00D11912"/>
    <w:rsid w:val="00D23448"/>
    <w:rsid w:val="00D43329"/>
    <w:rsid w:val="00D77C46"/>
    <w:rsid w:val="00DA3D4E"/>
    <w:rsid w:val="00DB5425"/>
    <w:rsid w:val="00DC5FEC"/>
    <w:rsid w:val="00E03D53"/>
    <w:rsid w:val="00EA0BBF"/>
    <w:rsid w:val="00EB67C7"/>
    <w:rsid w:val="00EF636C"/>
    <w:rsid w:val="00F3246D"/>
    <w:rsid w:val="00F54018"/>
    <w:rsid w:val="00F55778"/>
    <w:rsid w:val="00F603A6"/>
    <w:rsid w:val="00F91D1B"/>
    <w:rsid w:val="00F97489"/>
    <w:rsid w:val="00FA2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B4450D"/>
  <w15:chartTrackingRefBased/>
  <w15:docId w15:val="{73C4D7E0-E620-427A-A2D0-6E056452E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18"/>
        <w:szCs w:val="18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0BBF"/>
    <w:rPr>
      <w:color w:val="404040" w:themeColor="text1" w:themeTint="BF"/>
    </w:rPr>
  </w:style>
  <w:style w:type="paragraph" w:styleId="Heading1">
    <w:name w:val="heading 1"/>
    <w:basedOn w:val="Normal"/>
    <w:next w:val="Normal"/>
    <w:link w:val="Heading1Char"/>
    <w:uiPriority w:val="2"/>
    <w:qFormat/>
    <w:rsid w:val="00EA0BBF"/>
    <w:pPr>
      <w:spacing w:after="200"/>
      <w:contextualSpacing/>
      <w:outlineLvl w:val="0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F8F3E0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2"/>
    <w:rsid w:val="00EA0BBF"/>
    <w:rPr>
      <w:b/>
      <w:color w:val="404040" w:themeColor="text1" w:themeTint="BF"/>
    </w:rPr>
  </w:style>
  <w:style w:type="table" w:styleId="TableGrid">
    <w:name w:val="Table Grid"/>
    <w:basedOn w:val="TableNormal"/>
    <w:uiPriority w:val="1"/>
    <w:rsid w:val="00EA0BBF"/>
    <w:pPr>
      <w:spacing w:after="0" w:line="240" w:lineRule="auto"/>
    </w:pPr>
    <w:rPr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Footer">
    <w:name w:val="footer"/>
    <w:basedOn w:val="Normal"/>
    <w:link w:val="FooterChar"/>
    <w:uiPriority w:val="99"/>
    <w:unhideWhenUsed/>
  </w:style>
  <w:style w:type="character" w:customStyle="1" w:styleId="FooterChar">
    <w:name w:val="Footer Char"/>
    <w:basedOn w:val="DefaultParagraphFont"/>
    <w:link w:val="Footer"/>
    <w:uiPriority w:val="99"/>
    <w:rPr>
      <w:color w:val="000000" w:themeColor="text1"/>
      <w:sz w:val="18"/>
      <w:szCs w:val="18"/>
      <w:lang w:eastAsia="en-US"/>
    </w:rPr>
  </w:style>
  <w:style w:type="paragraph" w:styleId="Title">
    <w:name w:val="Title"/>
    <w:basedOn w:val="Normal"/>
    <w:link w:val="TitleChar"/>
    <w:uiPriority w:val="1"/>
    <w:unhideWhenUsed/>
    <w:qFormat/>
    <w:rsid w:val="00EA0BBF"/>
    <w:pPr>
      <w:spacing w:after="0" w:line="360" w:lineRule="auto"/>
      <w:ind w:left="-86"/>
      <w:contextualSpacing/>
    </w:pPr>
    <w:rPr>
      <w:rFonts w:asciiTheme="majorHAnsi" w:hAnsiTheme="majorHAnsi" w:cstheme="majorBidi"/>
      <w:caps/>
      <w:color w:val="595959" w:themeColor="text1" w:themeTint="A6"/>
      <w:spacing w:val="-10"/>
      <w:kern w:val="28"/>
      <w:sz w:val="144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EA0BBF"/>
    <w:rPr>
      <w:rFonts w:asciiTheme="majorHAnsi" w:hAnsiTheme="majorHAnsi" w:cstheme="majorBidi"/>
      <w:caps/>
      <w:color w:val="595959" w:themeColor="text1" w:themeTint="A6"/>
      <w:spacing w:val="-10"/>
      <w:kern w:val="28"/>
      <w:sz w:val="144"/>
      <w:szCs w:val="5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A0BBF"/>
    <w:rPr>
      <w:rFonts w:cs="Times New Roman (Body CS)"/>
      <w:b/>
      <w:caps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EA0BBF"/>
    <w:rPr>
      <w:rFonts w:cs="Times New Roman (Body CS)"/>
      <w:b/>
      <w:caps/>
      <w:color w:val="404040" w:themeColor="text1" w:themeTint="BF"/>
      <w:sz w:val="22"/>
    </w:r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95131"/>
    <w:pPr>
      <w:keepNext/>
      <w:keepLines/>
      <w:outlineLvl w:val="9"/>
    </w:pPr>
    <w:rPr>
      <w:rFonts w:asciiTheme="majorHAnsi" w:eastAsiaTheme="majorEastAsia" w:hAnsiTheme="majorHAnsi" w:cstheme="majorBidi"/>
      <w:szCs w:val="32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6D69F0"/>
    <w:pPr>
      <w:spacing w:before="200" w:after="16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D69F0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6D69F0"/>
    <w:pPr>
      <w:pBdr>
        <w:top w:val="single" w:sz="4" w:space="10" w:color="F8F3E0" w:themeColor="accent1"/>
        <w:bottom w:val="single" w:sz="4" w:space="10" w:color="F8F3E0" w:themeColor="accent1"/>
      </w:pBdr>
      <w:spacing w:before="360" w:after="360"/>
      <w:jc w:val="center"/>
    </w:pPr>
    <w:rPr>
      <w:i/>
      <w:iCs/>
      <w:color w:val="F8F3E0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D69F0"/>
    <w:rPr>
      <w:i/>
      <w:iCs/>
      <w:color w:val="F8F3E0" w:themeColor="accent1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103EE7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103EE7"/>
  </w:style>
  <w:style w:type="paragraph" w:styleId="Revision">
    <w:name w:val="Revision"/>
    <w:hidden/>
    <w:uiPriority w:val="99"/>
    <w:semiHidden/>
    <w:rsid w:val="00AF0A32"/>
    <w:pPr>
      <w:spacing w:after="0" w:line="240" w:lineRule="auto"/>
    </w:pPr>
    <w:rPr>
      <w:rFonts w:ascii="Arial" w:hAnsi="Arial"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DA3D4E"/>
    <w:rPr>
      <w:color w:val="BD39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3D4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3224DF"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Char"/>
    <w:rsid w:val="00655EA7"/>
    <w:pPr>
      <w:spacing w:after="0"/>
      <w:jc w:val="center"/>
    </w:pPr>
    <w:rPr>
      <w:rFonts w:ascii="Arial" w:hAnsi="Arial" w:cs="Arial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655EA7"/>
    <w:rPr>
      <w:rFonts w:ascii="Arial" w:hAnsi="Arial" w:cs="Arial"/>
      <w:noProof/>
      <w:color w:val="404040" w:themeColor="text1" w:themeTint="BF"/>
    </w:rPr>
  </w:style>
  <w:style w:type="paragraph" w:customStyle="1" w:styleId="EndNoteBibliography">
    <w:name w:val="EndNote Bibliography"/>
    <w:basedOn w:val="Normal"/>
    <w:link w:val="EndNoteBibliographyChar"/>
    <w:rsid w:val="00655EA7"/>
    <w:pPr>
      <w:spacing w:line="240" w:lineRule="auto"/>
    </w:pPr>
    <w:rPr>
      <w:rFonts w:ascii="Arial" w:hAnsi="Arial" w:cs="Arial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655EA7"/>
    <w:rPr>
      <w:rFonts w:ascii="Arial" w:hAnsi="Arial" w:cs="Arial"/>
      <w:noProof/>
      <w:color w:val="404040" w:themeColor="text1" w:themeTint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55EA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55EA7"/>
    <w:rPr>
      <w:color w:val="404040" w:themeColor="text1" w:themeTint="BF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55EA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5.png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hyperlink" Target="https://www.thekitchn.com/one-pot-recipe-easy-french-ratatouille-recipes-from-the-kitchn-106669" TargetMode="External"/><Relationship Id="rId79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hyperlink" Target="https://damndelicious.net/2019/04/18/mexican-street-tacos/" TargetMode="External"/><Relationship Id="rId3" Type="http://schemas.openxmlformats.org/officeDocument/2006/relationships/customXml" Target="../customXml/item3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cookieandkate.com/margherita-pizza-recipe/" TargetMode="External"/><Relationship Id="rId75" Type="http://schemas.openxmlformats.org/officeDocument/2006/relationships/hyperlink" Target="https://thewoksoflife.com/kung-pao-chicken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yperlink" Target="https://www.indianhealthyrecipes.com/chicken-biryani-recipe/" TargetMode="External"/><Relationship Id="rId78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hyperlink" Target="https://www.allrecipes.com/recipe/99211/perfect-sushi-rice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lo\AppData\Local\Microsoft\Office\16.0\DTS\en-AE%7b7F98E633-80D9-44D9-98E1-490732E782B8%7d\%7b1F7AC010-39D9-4A34-AE9D-215FF263D36B%7dtf16392555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925DF139A9C45A9848FB9070B937E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A78061-328C-4809-92E7-0EA02113C573}"/>
      </w:docPartPr>
      <w:docPartBody>
        <w:p w:rsidR="00CF62BB" w:rsidRDefault="00000000">
          <w:pPr>
            <w:pStyle w:val="1925DF139A9C45A9848FB9070B937ECC"/>
          </w:pPr>
          <w:r w:rsidRPr="00EA0BBF">
            <w:t>Mikaela Lee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9B7"/>
    <w:rsid w:val="00344CF9"/>
    <w:rsid w:val="003E1E76"/>
    <w:rsid w:val="007B39B7"/>
    <w:rsid w:val="007C396D"/>
    <w:rsid w:val="007E38EF"/>
    <w:rsid w:val="00CC516F"/>
    <w:rsid w:val="00CF62BB"/>
    <w:rsid w:val="00F13179"/>
    <w:rsid w:val="00F54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E" w:eastAsia="en-A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2"/>
    <w:qFormat/>
    <w:pPr>
      <w:spacing w:after="200" w:line="259" w:lineRule="auto"/>
      <w:contextualSpacing/>
      <w:outlineLvl w:val="0"/>
    </w:pPr>
    <w:rPr>
      <w:b/>
      <w:color w:val="404040" w:themeColor="text1" w:themeTint="BF"/>
      <w:kern w:val="0"/>
      <w:sz w:val="18"/>
      <w:szCs w:val="18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Pr>
      <w:b/>
      <w:color w:val="404040" w:themeColor="text1" w:themeTint="BF"/>
      <w:kern w:val="0"/>
      <w:sz w:val="18"/>
      <w:szCs w:val="18"/>
      <w:lang w:val="en-US" w:eastAsia="ja-JP"/>
      <w14:ligatures w14:val="none"/>
    </w:rPr>
  </w:style>
  <w:style w:type="paragraph" w:customStyle="1" w:styleId="1925DF139A9C45A9848FB9070B937ECC">
    <w:name w:val="1925DF139A9C45A9848FB9070B937ECC"/>
  </w:style>
  <w:style w:type="paragraph" w:customStyle="1" w:styleId="0814046F34C1439CB789FAC86DAE327B">
    <w:name w:val="0814046F34C1439CB789FAC86DAE32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emo Simple">
  <a:themeElements>
    <a:clrScheme name="Custom 65">
      <a:dk1>
        <a:srgbClr val="000000"/>
      </a:dk1>
      <a:lt1>
        <a:srgbClr val="FFFFFF"/>
      </a:lt1>
      <a:dk2>
        <a:srgbClr val="BD3A00"/>
      </a:dk2>
      <a:lt2>
        <a:srgbClr val="DDDDDD"/>
      </a:lt2>
      <a:accent1>
        <a:srgbClr val="F8F3E0"/>
      </a:accent1>
      <a:accent2>
        <a:srgbClr val="93902B"/>
      </a:accent2>
      <a:accent3>
        <a:srgbClr val="F4873A"/>
      </a:accent3>
      <a:accent4>
        <a:srgbClr val="839AA1"/>
      </a:accent4>
      <a:accent5>
        <a:srgbClr val="F0BA3C"/>
      </a:accent5>
      <a:accent6>
        <a:srgbClr val="2A6ABC"/>
      </a:accent6>
      <a:hlink>
        <a:srgbClr val="BD3900"/>
      </a:hlink>
      <a:folHlink>
        <a:srgbClr val="93912D"/>
      </a:folHlink>
    </a:clrScheme>
    <a:fontScheme name="Custom 75">
      <a:majorFont>
        <a:latin typeface="Garamond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100000" t="-60000" r="100000" b="20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91E46EF-DB74-4601-B682-F7DF0D67108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60BB7DE-64BB-4EA7-A88C-3B9B67B2EF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54CA45-DDE3-474D-975A-15D03FD2C0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3087E025-93F8-4EDD-86B2-110ACF79F9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{1F7AC010-39D9-4A34-AE9D-215FF263D36B}tf16392555_win32</Template>
  <TotalTime>3271</TotalTime>
  <Pages>23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Laibah erum</dc:creator>
  <cp:keywords/>
  <dc:description/>
  <cp:lastModifiedBy>Laibah Erum</cp:lastModifiedBy>
  <cp:revision>6</cp:revision>
  <dcterms:created xsi:type="dcterms:W3CDTF">2025-03-31T17:06:00Z</dcterms:created>
  <dcterms:modified xsi:type="dcterms:W3CDTF">2025-04-09T09:21:00Z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